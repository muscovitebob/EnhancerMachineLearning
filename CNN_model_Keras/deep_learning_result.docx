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4CFDF" w14:textId="7E7A8C49" w:rsidR="00A10484" w:rsidRDefault="00E97697">
      <w:pPr>
        <w:pStyle w:val="Title"/>
      </w:pPr>
      <w:r>
        <w:t>Re</w:t>
      </w:r>
      <w:r w:rsidR="00392132">
        <w:t>port</w:t>
      </w:r>
      <w:r>
        <w:t xml:space="preserve"> deep learning motif discovery</w:t>
      </w:r>
    </w:p>
    <w:p w14:paraId="2F90E492" w14:textId="7DC44963" w:rsidR="00A0240A" w:rsidRDefault="00A0240A" w:rsidP="00A0240A">
      <w:pPr>
        <w:pStyle w:val="Heading1"/>
      </w:pPr>
      <w:r>
        <w:t>Introduction</w:t>
      </w:r>
    </w:p>
    <w:p w14:paraId="75893B60" w14:textId="2BC7197E" w:rsidR="007355C0" w:rsidRDefault="00A0240A" w:rsidP="00A0240A">
      <w:pPr>
        <w:pStyle w:val="Heading2"/>
      </w:pPr>
      <w:r>
        <w:t>A</w:t>
      </w:r>
      <w:r w:rsidR="007355C0">
        <w:t xml:space="preserve"> deep learning approach to motif finding</w:t>
      </w:r>
    </w:p>
    <w:p w14:paraId="2AECE8EC" w14:textId="238108A8" w:rsidR="0064091A" w:rsidRDefault="00ED4E00" w:rsidP="00643158">
      <w:r>
        <w:t>As sh</w:t>
      </w:r>
      <w:r w:rsidR="00E828CA">
        <w:t xml:space="preserve">own in </w:t>
      </w:r>
      <w:r w:rsidR="009F5168">
        <w:t>Fig1</w:t>
      </w:r>
      <w:r w:rsidR="00E828CA">
        <w:t xml:space="preserve"> a </w:t>
      </w:r>
      <w:r w:rsidR="00C36AFB">
        <w:t xml:space="preserve">deep neural network </w:t>
      </w:r>
      <w:r w:rsidR="00425BAB">
        <w:t>takes the</w:t>
      </w:r>
      <w:r w:rsidR="005F192F">
        <w:t xml:space="preserve"> raw DNA</w:t>
      </w:r>
      <w:r w:rsidR="00425BAB">
        <w:t xml:space="preserve"> sequences as input. No manually crafted</w:t>
      </w:r>
      <w:r w:rsidR="00D07A25">
        <w:t xml:space="preserve"> </w:t>
      </w:r>
      <w:r w:rsidR="002D2B1B">
        <w:t>data</w:t>
      </w:r>
      <w:r w:rsidR="00D07A25">
        <w:t>set of features</w:t>
      </w:r>
      <w:r w:rsidR="002D2B1B">
        <w:t xml:space="preserve"> is needed, which is one of the major advantages of using </w:t>
      </w:r>
      <w:r w:rsidR="00344374">
        <w:t>a deep learning</w:t>
      </w:r>
      <w:r w:rsidR="00166577">
        <w:t xml:space="preserve"> approach.   </w:t>
      </w:r>
      <w:r w:rsidR="005305AF">
        <w:t>After transformation</w:t>
      </w:r>
      <w:r w:rsidR="009E0E3C">
        <w:t xml:space="preserve"> to a 1-hot representation</w:t>
      </w:r>
      <w:r w:rsidR="003C6C4B">
        <w:t xml:space="preserve">, the DNA sequences </w:t>
      </w:r>
      <w:r w:rsidR="00B37CCC">
        <w:t>can be inputted</w:t>
      </w:r>
      <w:r w:rsidR="00123DC4">
        <w:t xml:space="preserve"> into a first convolutional layer.   </w:t>
      </w:r>
      <w:r w:rsidR="00224E8E">
        <w:t>Here a number of kernels</w:t>
      </w:r>
      <w:r w:rsidR="008E6BE0">
        <w:t>, acting as motif scanners,</w:t>
      </w:r>
      <w:r w:rsidR="00224E8E">
        <w:t xml:space="preserve"> will </w:t>
      </w:r>
      <w:r w:rsidR="008E6BE0">
        <w:t>go</w:t>
      </w:r>
      <w:r w:rsidR="00224E8E">
        <w:t xml:space="preserve"> over the sequences.   </w:t>
      </w:r>
      <w:r w:rsidR="00E43BDC">
        <w:t xml:space="preserve">Their width </w:t>
      </w:r>
      <w:r w:rsidR="0079376F">
        <w:t>equals 4 (number of nucleotides) and t</w:t>
      </w:r>
      <w:r w:rsidR="00116CD3">
        <w:t>h</w:t>
      </w:r>
      <w:r w:rsidR="00BB3FD8">
        <w:t>eir</w:t>
      </w:r>
      <w:r w:rsidR="006654AC">
        <w:t xml:space="preserve"> </w:t>
      </w:r>
      <w:r w:rsidR="00116CD3">
        <w:t>length</w:t>
      </w:r>
      <w:r w:rsidR="007A6CDE">
        <w:t xml:space="preserve"> </w:t>
      </w:r>
      <w:r w:rsidR="009D3E6F">
        <w:t>corresponds to the length of the motif</w:t>
      </w:r>
      <w:r w:rsidR="00B445E9">
        <w:t>s</w:t>
      </w:r>
      <w:r w:rsidR="00F21B47">
        <w:t xml:space="preserve"> we try to extract</w:t>
      </w:r>
      <w:r w:rsidR="0079376F">
        <w:t xml:space="preserve">.  </w:t>
      </w:r>
      <w:r w:rsidR="00BB3FD8">
        <w:t xml:space="preserve"> </w:t>
      </w:r>
      <w:r w:rsidR="0079376F">
        <w:t>Likewise,</w:t>
      </w:r>
      <w:r w:rsidR="00F21B47">
        <w:t xml:space="preserve"> the number of kernels</w:t>
      </w:r>
      <w:r w:rsidR="000664A5">
        <w:t xml:space="preserve"> will correspond to the maximum number of motifs we </w:t>
      </w:r>
      <w:r w:rsidR="0079376F">
        <w:t>will be able to find</w:t>
      </w:r>
      <w:r w:rsidR="00BB3FD8">
        <w:t xml:space="preserve">.   </w:t>
      </w:r>
      <w:r w:rsidR="00E8791B">
        <w:t xml:space="preserve">This first convolutional layer is </w:t>
      </w:r>
      <w:r w:rsidR="00344374">
        <w:t xml:space="preserve">then </w:t>
      </w:r>
      <w:r w:rsidR="00E8791B">
        <w:t>followed by conse</w:t>
      </w:r>
      <w:r w:rsidR="00671708">
        <w:t>cutive convolutional layers,</w:t>
      </w:r>
      <w:r w:rsidR="00293900">
        <w:t xml:space="preserve"> each </w:t>
      </w:r>
      <w:r w:rsidR="0002679D">
        <w:t>time</w:t>
      </w:r>
      <w:r w:rsidR="00671708">
        <w:t xml:space="preserve"> </w:t>
      </w:r>
      <w:r w:rsidR="00317580">
        <w:t>transforming the</w:t>
      </w:r>
      <w:r w:rsidR="0085743A">
        <w:t xml:space="preserve"> input</w:t>
      </w:r>
      <w:r w:rsidR="007F7F11">
        <w:t xml:space="preserve"> </w:t>
      </w:r>
      <w:r w:rsidR="0085743A">
        <w:t>data into more higher level features</w:t>
      </w:r>
      <w:r w:rsidR="00293900">
        <w:t xml:space="preserve">.  </w:t>
      </w:r>
      <w:r w:rsidR="00F71AC7">
        <w:t xml:space="preserve">  </w:t>
      </w:r>
      <w:r w:rsidR="00DF01BA">
        <w:t xml:space="preserve">At </w:t>
      </w:r>
      <w:r w:rsidR="0002679D">
        <w:t xml:space="preserve">certain </w:t>
      </w:r>
      <w:r w:rsidR="00DF01BA">
        <w:t xml:space="preserve">points drop out layers and batch normalization </w:t>
      </w:r>
      <w:r w:rsidR="00C9535B">
        <w:t>are</w:t>
      </w:r>
      <w:r w:rsidR="00DF01BA">
        <w:t xml:space="preserve"> used</w:t>
      </w:r>
      <w:r w:rsidR="00950140">
        <w:t xml:space="preserve"> to reduce the number of parameters, and </w:t>
      </w:r>
      <w:r w:rsidR="00C9535B">
        <w:t>as a counter</w:t>
      </w:r>
      <w:r w:rsidR="006A1828">
        <w:t>weight</w:t>
      </w:r>
      <w:r w:rsidR="00C9535B">
        <w:t xml:space="preserve"> </w:t>
      </w:r>
      <w:r w:rsidR="006A1828">
        <w:t>to</w:t>
      </w:r>
      <w:r w:rsidR="00C9535B">
        <w:t xml:space="preserve"> overfitting.  </w:t>
      </w:r>
      <w:r w:rsidR="00F040DC">
        <w:t>At the end</w:t>
      </w:r>
      <w:r w:rsidR="003C6E7B">
        <w:t>,</w:t>
      </w:r>
      <w:r w:rsidR="00F040DC">
        <w:t xml:space="preserve"> these extracted featured are combined through some dense layers and eventually</w:t>
      </w:r>
      <w:r w:rsidR="00A437F1">
        <w:t xml:space="preserve"> passed through a softmax layer which</w:t>
      </w:r>
      <w:r w:rsidR="00B576F4">
        <w:t xml:space="preserve"> outputs a probability distribution over </w:t>
      </w:r>
      <w:r w:rsidR="006B5AEE">
        <w:t xml:space="preserve">the </w:t>
      </w:r>
      <w:r w:rsidR="008D55A0">
        <w:t>different classes (in our case binary , P or I).</w:t>
      </w:r>
      <w:r w:rsidR="00EB6B8A">
        <w:t xml:space="preserve">   </w:t>
      </w:r>
      <w:r w:rsidR="00D4277B">
        <w:t>During training</w:t>
      </w:r>
      <w:r w:rsidR="00BB056A">
        <w:t xml:space="preserve">, the network will </w:t>
      </w:r>
      <w:r w:rsidR="00D87DC5">
        <w:t xml:space="preserve">adjust its weights </w:t>
      </w:r>
      <w:r w:rsidR="007013BB">
        <w:t>so that classification</w:t>
      </w:r>
      <w:r w:rsidR="00BE2029">
        <w:t xml:space="preserve"> is improved.  </w:t>
      </w:r>
      <w:r w:rsidR="00DA239F">
        <w:t xml:space="preserve"> </w:t>
      </w:r>
      <w:r w:rsidR="00B6340A">
        <w:t>This will lead to an adjustment of the weights in the kernel</w:t>
      </w:r>
      <w:r w:rsidR="009F7891">
        <w:t>s</w:t>
      </w:r>
      <w:r w:rsidR="007F7F11">
        <w:t xml:space="preserve"> of</w:t>
      </w:r>
      <w:r w:rsidR="009F7891">
        <w:t xml:space="preserve"> the first layer to match</w:t>
      </w:r>
      <w:r w:rsidR="000B2FBE">
        <w:t xml:space="preserve"> the characteristic differences between the two </w:t>
      </w:r>
      <w:r w:rsidR="00A75725">
        <w:t>types of DNA sequenc</w:t>
      </w:r>
      <w:r w:rsidR="000A0785">
        <w:t>e</w:t>
      </w:r>
      <w:r w:rsidR="00A75725">
        <w:t>s</w:t>
      </w:r>
      <w:r w:rsidR="000B2FBE">
        <w:t xml:space="preserve"> (=the motifs).</w:t>
      </w:r>
    </w:p>
    <w:p w14:paraId="1C203B47" w14:textId="0ED1CB92" w:rsidR="00BF74F5" w:rsidRPr="00643158" w:rsidRDefault="00C247B5" w:rsidP="00643158">
      <w:r>
        <w:t>In addition,</w:t>
      </w:r>
      <w:r w:rsidR="00F15B23">
        <w:t xml:space="preserve"> some form of recurrent layer</w:t>
      </w:r>
      <w:r w:rsidR="00D73D3C">
        <w:t>s</w:t>
      </w:r>
      <w:r>
        <w:t xml:space="preserve"> can be</w:t>
      </w:r>
      <w:r w:rsidR="00F15B23">
        <w:t xml:space="preserve"> </w:t>
      </w:r>
      <w:r w:rsidR="0083069F">
        <w:t>incorporated</w:t>
      </w:r>
      <w:r w:rsidR="00F15B23">
        <w:t xml:space="preserve"> as well</w:t>
      </w:r>
      <w:r w:rsidR="0039597F">
        <w:t>.  A popular choice are Long Short Term Memory networks (LSTM</w:t>
      </w:r>
      <w:r w:rsidR="00920CD9">
        <w:t>s</w:t>
      </w:r>
      <w:r w:rsidR="0039597F">
        <w:t xml:space="preserve">). </w:t>
      </w:r>
      <w:r w:rsidR="001D20CC">
        <w:t>These recurrent neural layers can pick up</w:t>
      </w:r>
      <w:r w:rsidR="004B78E6">
        <w:t xml:space="preserve"> on sequential</w:t>
      </w:r>
      <w:r w:rsidR="007C18E6">
        <w:t xml:space="preserve"> information</w:t>
      </w:r>
      <w:r w:rsidR="00743279">
        <w:t xml:space="preserve"> and</w:t>
      </w:r>
      <w:r w:rsidR="0036122E">
        <w:t xml:space="preserve"> </w:t>
      </w:r>
      <w:r w:rsidR="008F120E">
        <w:t>are</w:t>
      </w:r>
      <w:r w:rsidR="00143DB1">
        <w:t xml:space="preserve"> therefore</w:t>
      </w:r>
      <w:r w:rsidR="008F120E">
        <w:t xml:space="preserve"> </w:t>
      </w:r>
      <w:r w:rsidR="00143DB1">
        <w:t xml:space="preserve">better </w:t>
      </w:r>
      <w:r w:rsidR="008F120E">
        <w:t xml:space="preserve">suited to capture the </w:t>
      </w:r>
      <w:r>
        <w:t>context of the motif</w:t>
      </w:r>
      <w:r w:rsidR="0083069F">
        <w:t>s</w:t>
      </w:r>
      <w:r>
        <w:t xml:space="preserve"> (motif syntax).</w:t>
      </w:r>
    </w:p>
    <w:p w14:paraId="19F3EEAB" w14:textId="5C4C13DB" w:rsidR="006C07DA" w:rsidRPr="006C07DA" w:rsidRDefault="00721218" w:rsidP="006C07DA">
      <w:r>
        <w:rPr>
          <w:noProof/>
        </w:rPr>
        <w:drawing>
          <wp:anchor distT="0" distB="0" distL="114300" distR="114300" simplePos="0" relativeHeight="251713536" behindDoc="1" locked="0" layoutInCell="1" allowOverlap="1" wp14:anchorId="1848F9A0" wp14:editId="703D4F15">
            <wp:simplePos x="0" y="0"/>
            <wp:positionH relativeFrom="column">
              <wp:posOffset>200025</wp:posOffset>
            </wp:positionH>
            <wp:positionV relativeFrom="paragraph">
              <wp:posOffset>67945</wp:posOffset>
            </wp:positionV>
            <wp:extent cx="4618355" cy="1819275"/>
            <wp:effectExtent l="0" t="0" r="0" b="9525"/>
            <wp:wrapTight wrapText="bothSides">
              <wp:wrapPolygon edited="0">
                <wp:start x="0" y="0"/>
                <wp:lineTo x="0" y="21487"/>
                <wp:lineTo x="21472" y="21487"/>
                <wp:lineTo x="214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8355" cy="1819275"/>
                    </a:xfrm>
                    <a:prstGeom prst="rect">
                      <a:avLst/>
                    </a:prstGeom>
                  </pic:spPr>
                </pic:pic>
              </a:graphicData>
            </a:graphic>
          </wp:anchor>
        </w:drawing>
      </w:r>
    </w:p>
    <w:p w14:paraId="66D89239" w14:textId="77777777" w:rsidR="00721218" w:rsidRDefault="00721218" w:rsidP="007602FE">
      <w:pPr>
        <w:pStyle w:val="ListParagraph"/>
        <w:rPr>
          <w:i/>
          <w:sz w:val="18"/>
          <w:szCs w:val="18"/>
        </w:rPr>
      </w:pPr>
    </w:p>
    <w:p w14:paraId="3287EC08" w14:textId="77777777" w:rsidR="00721218" w:rsidRDefault="00721218" w:rsidP="007602FE">
      <w:pPr>
        <w:pStyle w:val="ListParagraph"/>
        <w:rPr>
          <w:i/>
          <w:sz w:val="18"/>
          <w:szCs w:val="18"/>
        </w:rPr>
      </w:pPr>
    </w:p>
    <w:p w14:paraId="1AF5479E" w14:textId="77777777" w:rsidR="00721218" w:rsidRDefault="00721218" w:rsidP="007602FE">
      <w:pPr>
        <w:pStyle w:val="ListParagraph"/>
        <w:rPr>
          <w:i/>
          <w:sz w:val="18"/>
          <w:szCs w:val="18"/>
        </w:rPr>
      </w:pPr>
    </w:p>
    <w:p w14:paraId="1A709656" w14:textId="77777777" w:rsidR="00721218" w:rsidRDefault="00721218" w:rsidP="007602FE">
      <w:pPr>
        <w:pStyle w:val="ListParagraph"/>
        <w:rPr>
          <w:i/>
          <w:sz w:val="18"/>
          <w:szCs w:val="18"/>
        </w:rPr>
      </w:pPr>
    </w:p>
    <w:p w14:paraId="0EC3FB83" w14:textId="77777777" w:rsidR="00721218" w:rsidRDefault="00721218" w:rsidP="007602FE">
      <w:pPr>
        <w:pStyle w:val="ListParagraph"/>
        <w:rPr>
          <w:i/>
          <w:sz w:val="18"/>
          <w:szCs w:val="18"/>
        </w:rPr>
      </w:pPr>
    </w:p>
    <w:p w14:paraId="531C297F" w14:textId="77777777" w:rsidR="00721218" w:rsidRDefault="00721218" w:rsidP="007602FE">
      <w:pPr>
        <w:pStyle w:val="ListParagraph"/>
        <w:rPr>
          <w:i/>
          <w:sz w:val="18"/>
          <w:szCs w:val="18"/>
        </w:rPr>
      </w:pPr>
    </w:p>
    <w:p w14:paraId="5645D732" w14:textId="77777777" w:rsidR="00721218" w:rsidRDefault="00721218" w:rsidP="007602FE">
      <w:pPr>
        <w:pStyle w:val="ListParagraph"/>
        <w:rPr>
          <w:i/>
          <w:sz w:val="18"/>
          <w:szCs w:val="18"/>
        </w:rPr>
      </w:pPr>
    </w:p>
    <w:p w14:paraId="2C063F8E" w14:textId="77777777" w:rsidR="00721218" w:rsidRDefault="00721218" w:rsidP="007602FE">
      <w:pPr>
        <w:pStyle w:val="ListParagraph"/>
        <w:rPr>
          <w:i/>
          <w:sz w:val="18"/>
          <w:szCs w:val="18"/>
        </w:rPr>
      </w:pPr>
    </w:p>
    <w:p w14:paraId="327B01CF" w14:textId="77777777" w:rsidR="00721218" w:rsidRDefault="00721218" w:rsidP="007602FE">
      <w:pPr>
        <w:pStyle w:val="ListParagraph"/>
        <w:rPr>
          <w:i/>
          <w:sz w:val="18"/>
          <w:szCs w:val="18"/>
        </w:rPr>
      </w:pPr>
    </w:p>
    <w:p w14:paraId="2E691D4E" w14:textId="77777777" w:rsidR="00721218" w:rsidRDefault="00721218" w:rsidP="007602FE">
      <w:pPr>
        <w:pStyle w:val="ListParagraph"/>
        <w:rPr>
          <w:i/>
          <w:sz w:val="18"/>
          <w:szCs w:val="18"/>
        </w:rPr>
      </w:pPr>
    </w:p>
    <w:p w14:paraId="455937CC" w14:textId="77777777" w:rsidR="00721218" w:rsidRDefault="00721218" w:rsidP="007602FE">
      <w:pPr>
        <w:pStyle w:val="ListParagraph"/>
        <w:rPr>
          <w:i/>
          <w:sz w:val="18"/>
          <w:szCs w:val="18"/>
        </w:rPr>
      </w:pPr>
    </w:p>
    <w:p w14:paraId="4B3C7583" w14:textId="6460AC4A" w:rsidR="008E3981" w:rsidRPr="00721218" w:rsidRDefault="008764D0" w:rsidP="007602FE">
      <w:pPr>
        <w:pStyle w:val="ListParagraph"/>
        <w:rPr>
          <w:i/>
          <w:sz w:val="18"/>
          <w:szCs w:val="18"/>
        </w:rPr>
      </w:pPr>
      <w:r w:rsidRPr="00721218">
        <w:rPr>
          <w:i/>
          <w:sz w:val="18"/>
          <w:szCs w:val="18"/>
        </w:rPr>
        <w:t xml:space="preserve">Figure </w:t>
      </w:r>
      <w:r w:rsidRPr="00721218">
        <w:rPr>
          <w:i/>
          <w:sz w:val="18"/>
          <w:szCs w:val="18"/>
        </w:rPr>
        <w:fldChar w:fldCharType="begin"/>
      </w:r>
      <w:r w:rsidRPr="00721218">
        <w:rPr>
          <w:i/>
          <w:sz w:val="18"/>
          <w:szCs w:val="18"/>
        </w:rPr>
        <w:instrText xml:space="preserve"> SEQ Figure \* ARABIC </w:instrText>
      </w:r>
      <w:r w:rsidRPr="00721218">
        <w:rPr>
          <w:i/>
          <w:sz w:val="18"/>
          <w:szCs w:val="18"/>
        </w:rPr>
        <w:fldChar w:fldCharType="separate"/>
      </w:r>
      <w:r w:rsidR="00904FAD">
        <w:rPr>
          <w:i/>
          <w:noProof/>
          <w:sz w:val="18"/>
          <w:szCs w:val="18"/>
        </w:rPr>
        <w:t>1</w:t>
      </w:r>
      <w:r w:rsidRPr="00721218">
        <w:rPr>
          <w:i/>
          <w:sz w:val="18"/>
          <w:szCs w:val="18"/>
        </w:rPr>
        <w:fldChar w:fldCharType="end"/>
      </w:r>
      <w:r w:rsidRPr="00721218">
        <w:rPr>
          <w:i/>
          <w:sz w:val="18"/>
          <w:szCs w:val="18"/>
        </w:rPr>
        <w:t xml:space="preserve">: Overview of a deep learning set </w:t>
      </w:r>
      <w:r w:rsidR="00704F75" w:rsidRPr="00721218">
        <w:rPr>
          <w:i/>
          <w:sz w:val="18"/>
          <w:szCs w:val="18"/>
        </w:rPr>
        <w:t xml:space="preserve">up </w:t>
      </w:r>
      <w:r w:rsidRPr="00721218">
        <w:rPr>
          <w:i/>
          <w:sz w:val="18"/>
          <w:szCs w:val="18"/>
        </w:rPr>
        <w:t>for motif detection</w:t>
      </w:r>
      <w:r w:rsidR="0003111D" w:rsidRPr="00721218">
        <w:rPr>
          <w:i/>
          <w:sz w:val="18"/>
          <w:szCs w:val="18"/>
        </w:rPr>
        <w:t xml:space="preserve">.  </w:t>
      </w:r>
      <w:r w:rsidR="00115F11" w:rsidRPr="00721218">
        <w:rPr>
          <w:i/>
          <w:sz w:val="18"/>
          <w:szCs w:val="18"/>
        </w:rPr>
        <w:t>From</w:t>
      </w:r>
      <w:r w:rsidRPr="00721218">
        <w:rPr>
          <w:i/>
          <w:sz w:val="18"/>
          <w:szCs w:val="18"/>
        </w:rPr>
        <w:t xml:space="preserve"> </w:t>
      </w:r>
      <w:r w:rsidR="008E3981" w:rsidRPr="00721218">
        <w:rPr>
          <w:i/>
          <w:sz w:val="18"/>
          <w:szCs w:val="18"/>
        </w:rPr>
        <w:t>Min, Xu et al (2017)</w:t>
      </w:r>
    </w:p>
    <w:p w14:paraId="0564C507" w14:textId="162958B3" w:rsidR="009207C9" w:rsidRDefault="009207C9" w:rsidP="008764D0">
      <w:pPr>
        <w:pStyle w:val="Caption"/>
      </w:pPr>
    </w:p>
    <w:p w14:paraId="5FDB9957" w14:textId="031B824B" w:rsidR="007355C0" w:rsidRPr="009207C9" w:rsidRDefault="007355C0" w:rsidP="007355C0">
      <w:pPr>
        <w:pStyle w:val="Heading1"/>
      </w:pPr>
      <w:r>
        <w:lastRenderedPageBreak/>
        <w:t>Results</w:t>
      </w:r>
    </w:p>
    <w:p w14:paraId="04B970AD" w14:textId="78351C43" w:rsidR="00D900D9" w:rsidRDefault="00D900D9" w:rsidP="00D900D9">
      <w:pPr>
        <w:pStyle w:val="Heading2"/>
      </w:pPr>
      <w:r>
        <w:t>2 model</w:t>
      </w:r>
      <w:r w:rsidR="00A23DEA">
        <w:t xml:space="preserve"> </w:t>
      </w:r>
      <w:r>
        <w:t>architectures</w:t>
      </w:r>
    </w:p>
    <w:p w14:paraId="69A4B746" w14:textId="3B792DAE" w:rsidR="00BF76B5" w:rsidRDefault="001171AB" w:rsidP="00BF76B5">
      <w:r>
        <w:rPr>
          <w:noProof/>
        </w:rPr>
        <mc:AlternateContent>
          <mc:Choice Requires="wpg">
            <w:drawing>
              <wp:anchor distT="0" distB="0" distL="114300" distR="114300" simplePos="0" relativeHeight="251712512" behindDoc="0" locked="0" layoutInCell="1" allowOverlap="1" wp14:anchorId="7F45A3A2" wp14:editId="7B0FC07A">
                <wp:simplePos x="0" y="0"/>
                <wp:positionH relativeFrom="column">
                  <wp:posOffset>66675</wp:posOffset>
                </wp:positionH>
                <wp:positionV relativeFrom="paragraph">
                  <wp:posOffset>407670</wp:posOffset>
                </wp:positionV>
                <wp:extent cx="4860952" cy="3057525"/>
                <wp:effectExtent l="0" t="0" r="0" b="9525"/>
                <wp:wrapNone/>
                <wp:docPr id="207" name="Group 207"/>
                <wp:cNvGraphicFramePr/>
                <a:graphic xmlns:a="http://schemas.openxmlformats.org/drawingml/2006/main">
                  <a:graphicData uri="http://schemas.microsoft.com/office/word/2010/wordprocessingGroup">
                    <wpg:wgp>
                      <wpg:cNvGrpSpPr/>
                      <wpg:grpSpPr>
                        <a:xfrm>
                          <a:off x="0" y="0"/>
                          <a:ext cx="4860952" cy="3057525"/>
                          <a:chOff x="0" y="0"/>
                          <a:chExt cx="4862803" cy="3107690"/>
                        </a:xfrm>
                      </wpg:grpSpPr>
                      <wpg:grpSp>
                        <wpg:cNvPr id="205" name="Group 205"/>
                        <wpg:cNvGrpSpPr/>
                        <wpg:grpSpPr>
                          <a:xfrm>
                            <a:off x="0" y="0"/>
                            <a:ext cx="4862803" cy="2772410"/>
                            <a:chOff x="0" y="0"/>
                            <a:chExt cx="4862803" cy="2772410"/>
                          </a:xfrm>
                        </wpg:grpSpPr>
                        <wpg:grpSp>
                          <wpg:cNvPr id="2" name="Group 2"/>
                          <wpg:cNvGrpSpPr/>
                          <wpg:grpSpPr>
                            <a:xfrm>
                              <a:off x="0" y="276225"/>
                              <a:ext cx="4862803" cy="2496185"/>
                              <a:chOff x="0" y="0"/>
                              <a:chExt cx="4862803" cy="2496185"/>
                            </a:xfrm>
                          </wpg:grpSpPr>
                          <pic:pic xmlns:pic="http://schemas.openxmlformats.org/drawingml/2006/picture">
                            <pic:nvPicPr>
                              <pic:cNvPr id="4" name="Picture 3">
                                <a:extLst>
                                  <a:ext uri="{FF2B5EF4-FFF2-40B4-BE49-F238E27FC236}">
                                    <a16:creationId xmlns:a16="http://schemas.microsoft.com/office/drawing/2014/main" id="{C1A64271-C518-4C1F-8102-37DDBFFF65D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361538" y="0"/>
                                <a:ext cx="2501265" cy="2011680"/>
                              </a:xfrm>
                              <a:prstGeom prst="rect">
                                <a:avLst/>
                              </a:prstGeom>
                            </pic:spPr>
                          </pic:pic>
                          <pic:pic xmlns:pic="http://schemas.openxmlformats.org/drawingml/2006/picture">
                            <pic:nvPicPr>
                              <pic:cNvPr id="3" name="Picture 2">
                                <a:extLst>
                                  <a:ext uri="{FF2B5EF4-FFF2-40B4-BE49-F238E27FC236}">
                                    <a16:creationId xmlns:a16="http://schemas.microsoft.com/office/drawing/2014/main" id="{CDC93092-ED98-43CB-BF19-DF98753DB7C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12670" cy="2496185"/>
                              </a:xfrm>
                              <a:prstGeom prst="rect">
                                <a:avLst/>
                              </a:prstGeom>
                            </pic:spPr>
                          </pic:pic>
                        </wpg:grpSp>
                        <wps:wsp>
                          <wps:cNvPr id="203" name="Text Box 2"/>
                          <wps:cNvSpPr txBox="1">
                            <a:spLocks noChangeArrowheads="1"/>
                          </wps:cNvSpPr>
                          <wps:spPr bwMode="auto">
                            <a:xfrm>
                              <a:off x="876300" y="0"/>
                              <a:ext cx="675005" cy="278765"/>
                            </a:xfrm>
                            <a:prstGeom prst="rect">
                              <a:avLst/>
                            </a:prstGeom>
                            <a:solidFill>
                              <a:srgbClr val="FFFFFF"/>
                            </a:solidFill>
                            <a:ln w="9525">
                              <a:solidFill>
                                <a:srgbClr val="000000"/>
                              </a:solidFill>
                              <a:miter lim="800000"/>
                              <a:headEnd/>
                              <a:tailEnd/>
                            </a:ln>
                          </wps:spPr>
                          <wps:txbx>
                            <w:txbxContent>
                              <w:p w14:paraId="39EB9E2D" w14:textId="77777777" w:rsidR="00285F0E" w:rsidRPr="00B5384C" w:rsidRDefault="00285F0E" w:rsidP="00285F0E">
                                <w:pPr>
                                  <w:rPr>
                                    <w:b/>
                                  </w:rPr>
                                </w:pPr>
                                <w:r w:rsidRPr="00B5384C">
                                  <w:rPr>
                                    <w:b/>
                                  </w:rPr>
                                  <w:t>Model 1</w:t>
                                </w:r>
                              </w:p>
                            </w:txbxContent>
                          </wps:txbx>
                          <wps:bodyPr rot="0" vert="horz" wrap="square" lIns="91440" tIns="45720" rIns="91440" bIns="45720" anchor="t" anchorCtr="0">
                            <a:noAutofit/>
                          </wps:bodyPr>
                        </wps:wsp>
                        <wps:wsp>
                          <wps:cNvPr id="204" name="Text Box 2"/>
                          <wps:cNvSpPr txBox="1">
                            <a:spLocks noChangeArrowheads="1"/>
                          </wps:cNvSpPr>
                          <wps:spPr bwMode="auto">
                            <a:xfrm>
                              <a:off x="3419475" y="0"/>
                              <a:ext cx="675005" cy="278765"/>
                            </a:xfrm>
                            <a:prstGeom prst="rect">
                              <a:avLst/>
                            </a:prstGeom>
                            <a:solidFill>
                              <a:srgbClr val="FFFFFF"/>
                            </a:solidFill>
                            <a:ln w="9525">
                              <a:solidFill>
                                <a:srgbClr val="000000"/>
                              </a:solidFill>
                              <a:miter lim="800000"/>
                              <a:headEnd/>
                              <a:tailEnd/>
                            </a:ln>
                          </wps:spPr>
                          <wps:txbx>
                            <w:txbxContent>
                              <w:p w14:paraId="6C715A66" w14:textId="6E568E7E" w:rsidR="00561237" w:rsidRPr="00B5384C" w:rsidRDefault="00561237" w:rsidP="00561237">
                                <w:pPr>
                                  <w:rPr>
                                    <w:b/>
                                  </w:rPr>
                                </w:pPr>
                                <w:r w:rsidRPr="00B5384C">
                                  <w:rPr>
                                    <w:b/>
                                  </w:rPr>
                                  <w:t xml:space="preserve">Model </w:t>
                                </w:r>
                                <w:r>
                                  <w:rPr>
                                    <w:b/>
                                  </w:rPr>
                                  <w:t>2</w:t>
                                </w:r>
                              </w:p>
                            </w:txbxContent>
                          </wps:txbx>
                          <wps:bodyPr rot="0" vert="horz" wrap="square" lIns="91440" tIns="45720" rIns="91440" bIns="45720" anchor="t" anchorCtr="0">
                            <a:noAutofit/>
                          </wps:bodyPr>
                        </wps:wsp>
                      </wpg:grpSp>
                      <wps:wsp>
                        <wps:cNvPr id="206" name="Text Box 206"/>
                        <wps:cNvSpPr txBox="1"/>
                        <wps:spPr>
                          <a:xfrm>
                            <a:off x="0" y="2828925"/>
                            <a:ext cx="4861560" cy="278765"/>
                          </a:xfrm>
                          <a:prstGeom prst="rect">
                            <a:avLst/>
                          </a:prstGeom>
                          <a:solidFill>
                            <a:prstClr val="white"/>
                          </a:solidFill>
                          <a:ln>
                            <a:noFill/>
                          </a:ln>
                        </wps:spPr>
                        <wps:txbx>
                          <w:txbxContent>
                            <w:p w14:paraId="0074A32B" w14:textId="4D7E27D2" w:rsidR="001171AB" w:rsidRDefault="00550DD4" w:rsidP="001171AB">
                              <w:pPr>
                                <w:pStyle w:val="Caption"/>
                                <w:spacing w:after="0"/>
                                <w:jc w:val="center"/>
                                <w:rPr>
                                  <w:sz w:val="18"/>
                                </w:rPr>
                              </w:pPr>
                              <w:r w:rsidRPr="004C64D1">
                                <w:rPr>
                                  <w:sz w:val="18"/>
                                </w:rPr>
                                <w:t xml:space="preserve">Figure </w:t>
                              </w:r>
                              <w:r w:rsidRPr="004C64D1">
                                <w:rPr>
                                  <w:sz w:val="18"/>
                                </w:rPr>
                                <w:fldChar w:fldCharType="begin"/>
                              </w:r>
                              <w:r w:rsidRPr="004C64D1">
                                <w:rPr>
                                  <w:sz w:val="18"/>
                                </w:rPr>
                                <w:instrText xml:space="preserve"> SEQ Figure \* ARABIC </w:instrText>
                              </w:r>
                              <w:r w:rsidRPr="004C64D1">
                                <w:rPr>
                                  <w:sz w:val="18"/>
                                </w:rPr>
                                <w:fldChar w:fldCharType="separate"/>
                              </w:r>
                              <w:r w:rsidR="00904FAD">
                                <w:rPr>
                                  <w:noProof/>
                                  <w:sz w:val="18"/>
                                </w:rPr>
                                <w:t>2</w:t>
                              </w:r>
                              <w:r w:rsidRPr="004C64D1">
                                <w:rPr>
                                  <w:sz w:val="18"/>
                                </w:rPr>
                                <w:fldChar w:fldCharType="end"/>
                              </w:r>
                              <w:r w:rsidRPr="004C64D1">
                                <w:rPr>
                                  <w:sz w:val="18"/>
                                </w:rPr>
                                <w:t>: The 2 model</w:t>
                              </w:r>
                              <w:r w:rsidR="001171AB">
                                <w:rPr>
                                  <w:sz w:val="18"/>
                                </w:rPr>
                                <w:t xml:space="preserve"> </w:t>
                              </w:r>
                              <w:r w:rsidRPr="004C64D1">
                                <w:rPr>
                                  <w:sz w:val="18"/>
                                </w:rPr>
                                <w:t>architectures.</w:t>
                              </w:r>
                            </w:p>
                            <w:p w14:paraId="74E4945D" w14:textId="533DAF23" w:rsidR="00550DD4" w:rsidRPr="004C64D1" w:rsidRDefault="00550DD4" w:rsidP="001171AB">
                              <w:pPr>
                                <w:pStyle w:val="Caption"/>
                                <w:spacing w:after="0"/>
                                <w:jc w:val="center"/>
                                <w:rPr>
                                  <w:sz w:val="18"/>
                                </w:rPr>
                              </w:pPr>
                              <w:r w:rsidRPr="004C64D1">
                                <w:rPr>
                                  <w:sz w:val="18"/>
                                </w:rPr>
                                <w:t xml:space="preserve">(left) Model1 </w:t>
                              </w:r>
                              <w:r w:rsidR="001171AB">
                                <w:rPr>
                                  <w:sz w:val="18"/>
                                </w:rPr>
                                <w:t xml:space="preserve">: </w:t>
                              </w:r>
                              <w:r w:rsidRPr="004C64D1">
                                <w:rPr>
                                  <w:sz w:val="18"/>
                                </w:rPr>
                                <w:t xml:space="preserve">using </w:t>
                              </w:r>
                              <w:r w:rsidR="001171AB">
                                <w:rPr>
                                  <w:sz w:val="18"/>
                                </w:rPr>
                                <w:t xml:space="preserve">3 convolutional layers. </w:t>
                              </w:r>
                              <w:r w:rsidRPr="004C64D1">
                                <w:rPr>
                                  <w:sz w:val="18"/>
                                </w:rPr>
                                <w:t xml:space="preserve">(right) Model2 </w:t>
                              </w:r>
                              <w:r w:rsidR="001171AB">
                                <w:rPr>
                                  <w:sz w:val="18"/>
                                </w:rPr>
                                <w:t>:</w:t>
                              </w:r>
                              <w:r w:rsidRPr="004C64D1">
                                <w:rPr>
                                  <w:sz w:val="18"/>
                                </w:rPr>
                                <w:t xml:space="preserve"> using 1 CNN and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45A3A2" id="Group 207" o:spid="_x0000_s1026" style="position:absolute;margin-left:5.25pt;margin-top:32.1pt;width:382.75pt;height:240.75pt;z-index:251712512;mso-width-relative:margin;mso-height-relative:margin" coordsize="48628,3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">
                <v:group id="Group 205" o:spid="_x0000_s1027" style="position:absolute;width:48628;height:27724" coordsize="48628,2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group id="Group 2" o:spid="_x0000_s1028" style="position:absolute;top:2762;width:48628;height:24962" coordsize="48628,2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left:23615;width:25013;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">
                      <v:imagedata r:id="rId13" o:title=""/>
                    </v:shape>
                    <v:shape id="Picture 2" o:spid="_x0000_s1030" type="#_x0000_t75" style="position:absolute;width:23126;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">
                      <v:imagedata r:id="rId14" o:title=""/>
                    </v:shape>
                  </v:group>
                  <v:shapetype id="_x0000_t202" coordsize="21600,21600" o:spt="202" path="m,l,21600r21600,l21600,xe">
                    <v:stroke joinstyle="miter"/>
                    <v:path gradientshapeok="t" o:connecttype="rect"/>
                  </v:shapetype>
                  <v:shape id="Text Box 2" o:spid="_x0000_s1031" type="#_x0000_t202" style="position:absolute;left:8763;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39EB9E2D" w14:textId="77777777" w:rsidR="00285F0E" w:rsidRPr="00B5384C" w:rsidRDefault="00285F0E" w:rsidP="00285F0E">
                          <w:pPr>
                            <w:rPr>
                              <w:b/>
                            </w:rPr>
                          </w:pPr>
                          <w:r w:rsidRPr="00B5384C">
                            <w:rPr>
                              <w:b/>
                            </w:rPr>
                            <w:t>Model 1</w:t>
                          </w:r>
                        </w:p>
                      </w:txbxContent>
                    </v:textbox>
                  </v:shape>
                  <v:shape id="Text Box 2" o:spid="_x0000_s1032" type="#_x0000_t202" style="position:absolute;left:34194;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">
                    <v:textbox>
                      <w:txbxContent>
                        <w:p w14:paraId="6C715A66" w14:textId="6E568E7E" w:rsidR="00561237" w:rsidRPr="00B5384C" w:rsidRDefault="00561237" w:rsidP="00561237">
                          <w:pPr>
                            <w:rPr>
                              <w:b/>
                            </w:rPr>
                          </w:pPr>
                          <w:r w:rsidRPr="00B5384C">
                            <w:rPr>
                              <w:b/>
                            </w:rPr>
                            <w:t xml:space="preserve">Model </w:t>
                          </w:r>
                          <w:r>
                            <w:rPr>
                              <w:b/>
                            </w:rPr>
                            <w:t>2</w:t>
                          </w:r>
                        </w:p>
                      </w:txbxContent>
                    </v:textbox>
                  </v:shape>
                </v:group>
                <v:shape id="Text Box 206" o:spid="_x0000_s1033" type="#_x0000_t202" style="position:absolute;top:28289;width:48615;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0074A32B" w14:textId="4D7E27D2" w:rsidR="001171AB" w:rsidRDefault="00550DD4" w:rsidP="001171AB">
                        <w:pPr>
                          <w:pStyle w:val="Caption"/>
                          <w:spacing w:after="0"/>
                          <w:jc w:val="center"/>
                          <w:rPr>
                            <w:sz w:val="18"/>
                          </w:rPr>
                        </w:pPr>
                        <w:r w:rsidRPr="004C64D1">
                          <w:rPr>
                            <w:sz w:val="18"/>
                          </w:rPr>
                          <w:t xml:space="preserve">Figure </w:t>
                        </w:r>
                        <w:r w:rsidRPr="004C64D1">
                          <w:rPr>
                            <w:sz w:val="18"/>
                          </w:rPr>
                          <w:fldChar w:fldCharType="begin"/>
                        </w:r>
                        <w:r w:rsidRPr="004C64D1">
                          <w:rPr>
                            <w:sz w:val="18"/>
                          </w:rPr>
                          <w:instrText xml:space="preserve"> SEQ Figure \* ARABIC </w:instrText>
                        </w:r>
                        <w:r w:rsidRPr="004C64D1">
                          <w:rPr>
                            <w:sz w:val="18"/>
                          </w:rPr>
                          <w:fldChar w:fldCharType="separate"/>
                        </w:r>
                        <w:r w:rsidR="00904FAD">
                          <w:rPr>
                            <w:noProof/>
                            <w:sz w:val="18"/>
                          </w:rPr>
                          <w:t>2</w:t>
                        </w:r>
                        <w:r w:rsidRPr="004C64D1">
                          <w:rPr>
                            <w:sz w:val="18"/>
                          </w:rPr>
                          <w:fldChar w:fldCharType="end"/>
                        </w:r>
                        <w:r w:rsidRPr="004C64D1">
                          <w:rPr>
                            <w:sz w:val="18"/>
                          </w:rPr>
                          <w:t>: The 2 model</w:t>
                        </w:r>
                        <w:r w:rsidR="001171AB">
                          <w:rPr>
                            <w:sz w:val="18"/>
                          </w:rPr>
                          <w:t xml:space="preserve"> </w:t>
                        </w:r>
                        <w:r w:rsidRPr="004C64D1">
                          <w:rPr>
                            <w:sz w:val="18"/>
                          </w:rPr>
                          <w:t>architectures.</w:t>
                        </w:r>
                      </w:p>
                      <w:p w14:paraId="74E4945D" w14:textId="533DAF23" w:rsidR="00550DD4" w:rsidRPr="004C64D1" w:rsidRDefault="00550DD4" w:rsidP="001171AB">
                        <w:pPr>
                          <w:pStyle w:val="Caption"/>
                          <w:spacing w:after="0"/>
                          <w:jc w:val="center"/>
                          <w:rPr>
                            <w:sz w:val="18"/>
                          </w:rPr>
                        </w:pPr>
                        <w:r w:rsidRPr="004C64D1">
                          <w:rPr>
                            <w:sz w:val="18"/>
                          </w:rPr>
                          <w:t xml:space="preserve">(left) Model1 </w:t>
                        </w:r>
                        <w:r w:rsidR="001171AB">
                          <w:rPr>
                            <w:sz w:val="18"/>
                          </w:rPr>
                          <w:t xml:space="preserve">: </w:t>
                        </w:r>
                        <w:r w:rsidRPr="004C64D1">
                          <w:rPr>
                            <w:sz w:val="18"/>
                          </w:rPr>
                          <w:t xml:space="preserve">using </w:t>
                        </w:r>
                        <w:r w:rsidR="001171AB">
                          <w:rPr>
                            <w:sz w:val="18"/>
                          </w:rPr>
                          <w:t xml:space="preserve">3 convolutional layers. </w:t>
                        </w:r>
                        <w:r w:rsidRPr="004C64D1">
                          <w:rPr>
                            <w:sz w:val="18"/>
                          </w:rPr>
                          <w:t xml:space="preserve">(right) Model2 </w:t>
                        </w:r>
                        <w:r w:rsidR="001171AB">
                          <w:rPr>
                            <w:sz w:val="18"/>
                          </w:rPr>
                          <w:t>:</w:t>
                        </w:r>
                        <w:r w:rsidRPr="004C64D1">
                          <w:rPr>
                            <w:sz w:val="18"/>
                          </w:rPr>
                          <w:t xml:space="preserve"> using 1 CNN and LSTM</w:t>
                        </w:r>
                      </w:p>
                    </w:txbxContent>
                  </v:textbox>
                </v:shape>
              </v:group>
            </w:pict>
          </mc:Fallback>
        </mc:AlternateContent>
      </w:r>
      <w:r w:rsidR="00BF76B5">
        <w:t>2 model</w:t>
      </w:r>
      <w:r w:rsidR="00A23DEA">
        <w:t xml:space="preserve"> </w:t>
      </w:r>
      <w:r w:rsidR="00BF76B5">
        <w:t>architectures are compared</w:t>
      </w:r>
      <w:r w:rsidR="00465F60">
        <w:t xml:space="preserve"> (see fig </w:t>
      </w:r>
      <w:r w:rsidR="00392132">
        <w:t>2</w:t>
      </w:r>
      <w:r w:rsidR="00465F60">
        <w:t>)</w:t>
      </w:r>
      <w:r w:rsidR="00FA20C0">
        <w:t xml:space="preserve">.  Model 1 uses </w:t>
      </w:r>
      <w:r w:rsidR="009972AD">
        <w:t>3 CNN’s</w:t>
      </w:r>
      <w:r w:rsidR="00115711">
        <w:t xml:space="preserve">, Model 2 uses </w:t>
      </w:r>
      <w:r w:rsidR="005E69F8">
        <w:t>only 1 convolutional layer</w:t>
      </w:r>
      <w:r w:rsidR="00465F60">
        <w:t xml:space="preserve">, </w:t>
      </w:r>
      <w:r w:rsidR="000036D3">
        <w:t>and incorporate</w:t>
      </w:r>
      <w:r w:rsidR="009972AD">
        <w:t>s</w:t>
      </w:r>
      <w:r w:rsidR="000036D3">
        <w:t xml:space="preserve"> a recurrent</w:t>
      </w:r>
      <w:r w:rsidR="00465F60">
        <w:t xml:space="preserve"> layer (LSTM’s)</w:t>
      </w:r>
      <w:r w:rsidR="00EF50AB">
        <w:t>.</w:t>
      </w:r>
    </w:p>
    <w:p w14:paraId="277C2847" w14:textId="2C0CA2BD" w:rsidR="00EA09F5" w:rsidRDefault="00EA09F5" w:rsidP="00E97697"/>
    <w:p w14:paraId="3DCAAFD2" w14:textId="7E575641" w:rsidR="007E143A" w:rsidRDefault="007E143A" w:rsidP="00E97697"/>
    <w:p w14:paraId="78B1894B" w14:textId="561EED0F" w:rsidR="00EF50AB" w:rsidRDefault="00EF50AB" w:rsidP="00E97697"/>
    <w:p w14:paraId="1858A964" w14:textId="1B4CB487" w:rsidR="00EF50AB" w:rsidRDefault="00EF50AB" w:rsidP="00E97697"/>
    <w:p w14:paraId="68B65570" w14:textId="77777777" w:rsidR="00561237" w:rsidRDefault="00561237" w:rsidP="00E97697"/>
    <w:p w14:paraId="3D086CCE" w14:textId="5E4CDDC1" w:rsidR="00EF50AB" w:rsidRDefault="00EF50AB" w:rsidP="00E97697"/>
    <w:p w14:paraId="2EBFC1E0" w14:textId="056FAB0D" w:rsidR="00EF50AB" w:rsidRDefault="00EF50AB" w:rsidP="00E97697"/>
    <w:p w14:paraId="20B7BBFF" w14:textId="242A6FC6" w:rsidR="00EF50AB" w:rsidRDefault="00EF50AB" w:rsidP="00E97697"/>
    <w:p w14:paraId="669CD3B2" w14:textId="1F6B5D3D" w:rsidR="00EF50AB" w:rsidRDefault="00EF50AB" w:rsidP="00E97697"/>
    <w:p w14:paraId="74E4BB3C" w14:textId="77777777" w:rsidR="001171AB" w:rsidRDefault="001171AB" w:rsidP="00E97697"/>
    <w:p w14:paraId="38908387" w14:textId="2CCBEA40" w:rsidR="00EF50AB" w:rsidRDefault="00EF50AB" w:rsidP="00E97697"/>
    <w:p w14:paraId="140F0B3C" w14:textId="3A171E41" w:rsidR="00D55AC9" w:rsidRDefault="002253AA" w:rsidP="00D55AC9">
      <w:pPr>
        <w:pStyle w:val="Heading2"/>
      </w:pPr>
      <w:r>
        <w:t xml:space="preserve">Comparing </w:t>
      </w:r>
      <w:r w:rsidR="00BB755B">
        <w:t>c</w:t>
      </w:r>
      <w:r w:rsidR="00D55AC9">
        <w:t>lassification</w:t>
      </w:r>
      <w:r w:rsidR="000F6B7E">
        <w:t xml:space="preserve"> performance</w:t>
      </w:r>
    </w:p>
    <w:p w14:paraId="3D311CBE" w14:textId="22DFC868" w:rsidR="006A7750" w:rsidRPr="006A7750" w:rsidRDefault="00414CDB" w:rsidP="006A7750">
      <w:r>
        <w:t xml:space="preserve">Both models are tested on a balanced test set of </w:t>
      </w:r>
      <w:r w:rsidR="006F502D">
        <w:t>45</w:t>
      </w:r>
      <w:r w:rsidR="009F4703">
        <w:t>333</w:t>
      </w:r>
      <w:r w:rsidR="006F502D">
        <w:t xml:space="preserve"> sequences (20% of the total). </w:t>
      </w:r>
      <w:r w:rsidR="007726D1">
        <w:t>From Table1</w:t>
      </w:r>
      <w:r w:rsidR="004A3B51">
        <w:t xml:space="preserve"> and</w:t>
      </w:r>
      <w:r w:rsidR="00522CDF">
        <w:t xml:space="preserve"> Figure 3 it i</w:t>
      </w:r>
      <w:r w:rsidR="006F502D">
        <w:t>s clear that model 1 outperforms model 2</w:t>
      </w:r>
      <w:r w:rsidR="00920CD9">
        <w:t>.   The model using multiple convolutional layers</w:t>
      </w:r>
      <w:r w:rsidR="007563DC">
        <w:t xml:space="preserve"> achieves an accuracy</w:t>
      </w:r>
      <w:r w:rsidR="002B2DF0">
        <w:t xml:space="preserve"> that is 9% higher then the model using </w:t>
      </w:r>
      <w:r w:rsidR="001E5BCF">
        <w:t>the recurrent</w:t>
      </w:r>
      <w:r w:rsidR="0032376B">
        <w:t xml:space="preserve"> layer. </w:t>
      </w:r>
      <w:r w:rsidR="002B2DF0">
        <w:t xml:space="preserve"> </w:t>
      </w:r>
    </w:p>
    <w:tbl>
      <w:tblPr>
        <w:tblStyle w:val="TableGrid"/>
        <w:tblpPr w:leftFromText="180" w:rightFromText="180" w:vertAnchor="text" w:horzAnchor="page" w:tblpX="2551" w:tblpY="318"/>
        <w:tblW w:w="0" w:type="auto"/>
        <w:tblLook w:val="04A0" w:firstRow="1" w:lastRow="0" w:firstColumn="1" w:lastColumn="0" w:noHBand="0" w:noVBand="1"/>
      </w:tblPr>
      <w:tblGrid>
        <w:gridCol w:w="957"/>
        <w:gridCol w:w="998"/>
        <w:gridCol w:w="995"/>
        <w:gridCol w:w="873"/>
        <w:gridCol w:w="1417"/>
      </w:tblGrid>
      <w:tr w:rsidR="00BD1F73" w14:paraId="07C8AD33" w14:textId="77777777" w:rsidTr="00BD1F73">
        <w:tc>
          <w:tcPr>
            <w:tcW w:w="957" w:type="dxa"/>
            <w:shd w:val="clear" w:color="auto" w:fill="D9D9D9" w:themeFill="background1" w:themeFillShade="D9"/>
          </w:tcPr>
          <w:p w14:paraId="4E6AABA1" w14:textId="77777777" w:rsidR="00BD1F73" w:rsidRPr="008F7A7C" w:rsidRDefault="00BD1F73" w:rsidP="00BD1F73">
            <w:pPr>
              <w:rPr>
                <w:sz w:val="18"/>
                <w:szCs w:val="18"/>
              </w:rPr>
            </w:pPr>
          </w:p>
        </w:tc>
        <w:tc>
          <w:tcPr>
            <w:tcW w:w="998" w:type="dxa"/>
            <w:shd w:val="clear" w:color="auto" w:fill="D9D9D9" w:themeFill="background1" w:themeFillShade="D9"/>
          </w:tcPr>
          <w:p w14:paraId="6D472BFB" w14:textId="77777777" w:rsidR="00BD1F73" w:rsidRPr="008F7A7C" w:rsidRDefault="00BD1F73" w:rsidP="00BD1F73">
            <w:pPr>
              <w:rPr>
                <w:sz w:val="18"/>
                <w:szCs w:val="18"/>
              </w:rPr>
            </w:pPr>
            <w:r w:rsidRPr="008F7A7C">
              <w:rPr>
                <w:sz w:val="18"/>
                <w:szCs w:val="18"/>
              </w:rPr>
              <w:t>accuracy</w:t>
            </w:r>
          </w:p>
        </w:tc>
        <w:tc>
          <w:tcPr>
            <w:tcW w:w="995" w:type="dxa"/>
            <w:shd w:val="clear" w:color="auto" w:fill="D9D9D9" w:themeFill="background1" w:themeFillShade="D9"/>
          </w:tcPr>
          <w:p w14:paraId="5E6F3CFC" w14:textId="77777777" w:rsidR="00BD1F73" w:rsidRPr="008F7A7C" w:rsidRDefault="00BD1F73" w:rsidP="00BD1F73">
            <w:pPr>
              <w:rPr>
                <w:sz w:val="18"/>
                <w:szCs w:val="18"/>
              </w:rPr>
            </w:pPr>
            <w:r w:rsidRPr="008F7A7C">
              <w:rPr>
                <w:sz w:val="18"/>
                <w:szCs w:val="18"/>
              </w:rPr>
              <w:t>AUROC</w:t>
            </w:r>
          </w:p>
        </w:tc>
        <w:tc>
          <w:tcPr>
            <w:tcW w:w="873" w:type="dxa"/>
            <w:shd w:val="clear" w:color="auto" w:fill="D9D9D9" w:themeFill="background1" w:themeFillShade="D9"/>
          </w:tcPr>
          <w:p w14:paraId="6C8372AD" w14:textId="77777777" w:rsidR="00BD1F73" w:rsidRPr="008F7A7C" w:rsidRDefault="00BD1F73" w:rsidP="00BD1F73">
            <w:pPr>
              <w:rPr>
                <w:sz w:val="18"/>
                <w:szCs w:val="18"/>
              </w:rPr>
            </w:pPr>
            <w:r w:rsidRPr="008F7A7C">
              <w:rPr>
                <w:sz w:val="18"/>
                <w:szCs w:val="18"/>
              </w:rPr>
              <w:t>AUPR</w:t>
            </w:r>
          </w:p>
        </w:tc>
        <w:tc>
          <w:tcPr>
            <w:tcW w:w="1417" w:type="dxa"/>
            <w:shd w:val="clear" w:color="auto" w:fill="D9D9D9" w:themeFill="background1" w:themeFillShade="D9"/>
          </w:tcPr>
          <w:p w14:paraId="09D33C9B" w14:textId="77777777" w:rsidR="00BD1F73" w:rsidRPr="008F7A7C" w:rsidRDefault="00BD1F73" w:rsidP="00BD1F73">
            <w:pPr>
              <w:rPr>
                <w:sz w:val="18"/>
                <w:szCs w:val="18"/>
              </w:rPr>
            </w:pPr>
            <w:r w:rsidRPr="008F7A7C">
              <w:rPr>
                <w:sz w:val="18"/>
                <w:szCs w:val="18"/>
              </w:rPr>
              <w:t>Epoch time</w:t>
            </w:r>
          </w:p>
        </w:tc>
      </w:tr>
      <w:tr w:rsidR="00BD1F73" w14:paraId="712F62EC" w14:textId="77777777" w:rsidTr="00BD1F73">
        <w:tc>
          <w:tcPr>
            <w:tcW w:w="957" w:type="dxa"/>
          </w:tcPr>
          <w:p w14:paraId="38A93B6B" w14:textId="77777777" w:rsidR="00BD1F73" w:rsidRPr="008F7A7C" w:rsidRDefault="00BD1F73" w:rsidP="00BD1F73">
            <w:pPr>
              <w:rPr>
                <w:sz w:val="18"/>
                <w:szCs w:val="18"/>
              </w:rPr>
            </w:pPr>
            <w:r w:rsidRPr="008F7A7C">
              <w:rPr>
                <w:sz w:val="18"/>
                <w:szCs w:val="18"/>
              </w:rPr>
              <w:t>Model 1</w:t>
            </w:r>
          </w:p>
        </w:tc>
        <w:tc>
          <w:tcPr>
            <w:tcW w:w="998" w:type="dxa"/>
          </w:tcPr>
          <w:p w14:paraId="4F59530F" w14:textId="77777777" w:rsidR="00BD1F73" w:rsidRPr="008F7A7C" w:rsidRDefault="00BD1F73" w:rsidP="00BD1F73">
            <w:pPr>
              <w:rPr>
                <w:sz w:val="18"/>
                <w:szCs w:val="18"/>
              </w:rPr>
            </w:pPr>
            <w:r w:rsidRPr="008F7A7C">
              <w:rPr>
                <w:sz w:val="18"/>
                <w:szCs w:val="18"/>
              </w:rPr>
              <w:t>0.69</w:t>
            </w:r>
          </w:p>
        </w:tc>
        <w:tc>
          <w:tcPr>
            <w:tcW w:w="995" w:type="dxa"/>
          </w:tcPr>
          <w:p w14:paraId="30D44276" w14:textId="77777777" w:rsidR="00BD1F73" w:rsidRPr="008F7A7C" w:rsidRDefault="00BD1F73" w:rsidP="00BD1F73">
            <w:pPr>
              <w:rPr>
                <w:sz w:val="18"/>
                <w:szCs w:val="18"/>
              </w:rPr>
            </w:pPr>
            <w:r w:rsidRPr="008F7A7C">
              <w:rPr>
                <w:sz w:val="18"/>
                <w:szCs w:val="18"/>
              </w:rPr>
              <w:t>0.75</w:t>
            </w:r>
          </w:p>
        </w:tc>
        <w:tc>
          <w:tcPr>
            <w:tcW w:w="873" w:type="dxa"/>
          </w:tcPr>
          <w:p w14:paraId="5A0684CE" w14:textId="77777777" w:rsidR="00BD1F73" w:rsidRPr="008F7A7C" w:rsidRDefault="00BD1F73" w:rsidP="00BD1F73">
            <w:pPr>
              <w:rPr>
                <w:sz w:val="18"/>
                <w:szCs w:val="18"/>
              </w:rPr>
            </w:pPr>
            <w:r w:rsidRPr="008F7A7C">
              <w:rPr>
                <w:sz w:val="18"/>
                <w:szCs w:val="18"/>
              </w:rPr>
              <w:t>0.66</w:t>
            </w:r>
          </w:p>
        </w:tc>
        <w:tc>
          <w:tcPr>
            <w:tcW w:w="1417" w:type="dxa"/>
          </w:tcPr>
          <w:p w14:paraId="4721A7CE" w14:textId="77777777" w:rsidR="00BD1F73" w:rsidRPr="008F7A7C" w:rsidRDefault="00BD1F73" w:rsidP="00BD1F73">
            <w:pPr>
              <w:rPr>
                <w:sz w:val="18"/>
                <w:szCs w:val="18"/>
              </w:rPr>
            </w:pPr>
            <w:r w:rsidRPr="008F7A7C">
              <w:rPr>
                <w:sz w:val="18"/>
                <w:szCs w:val="18"/>
              </w:rPr>
              <w:t>10min</w:t>
            </w:r>
          </w:p>
        </w:tc>
      </w:tr>
      <w:tr w:rsidR="00BD1F73" w14:paraId="1081D299" w14:textId="77777777" w:rsidTr="00BD1F73">
        <w:tc>
          <w:tcPr>
            <w:tcW w:w="957" w:type="dxa"/>
          </w:tcPr>
          <w:p w14:paraId="41F2F6D0" w14:textId="77777777" w:rsidR="00BD1F73" w:rsidRPr="008F7A7C" w:rsidRDefault="00BD1F73" w:rsidP="00BD1F73">
            <w:pPr>
              <w:rPr>
                <w:sz w:val="18"/>
                <w:szCs w:val="18"/>
              </w:rPr>
            </w:pPr>
            <w:r w:rsidRPr="008F7A7C">
              <w:rPr>
                <w:sz w:val="18"/>
                <w:szCs w:val="18"/>
              </w:rPr>
              <w:t>Model 2</w:t>
            </w:r>
          </w:p>
        </w:tc>
        <w:tc>
          <w:tcPr>
            <w:tcW w:w="998" w:type="dxa"/>
          </w:tcPr>
          <w:p w14:paraId="20F365CD" w14:textId="77777777" w:rsidR="00BD1F73" w:rsidRPr="008F7A7C" w:rsidRDefault="00BD1F73" w:rsidP="00BD1F73">
            <w:pPr>
              <w:rPr>
                <w:sz w:val="18"/>
                <w:szCs w:val="18"/>
              </w:rPr>
            </w:pPr>
            <w:r w:rsidRPr="008F7A7C">
              <w:rPr>
                <w:sz w:val="18"/>
                <w:szCs w:val="18"/>
              </w:rPr>
              <w:t>0.60</w:t>
            </w:r>
          </w:p>
        </w:tc>
        <w:tc>
          <w:tcPr>
            <w:tcW w:w="995" w:type="dxa"/>
          </w:tcPr>
          <w:p w14:paraId="349533F4" w14:textId="77777777" w:rsidR="00BD1F73" w:rsidRPr="008F7A7C" w:rsidRDefault="00BD1F73" w:rsidP="00BD1F73">
            <w:pPr>
              <w:rPr>
                <w:sz w:val="18"/>
                <w:szCs w:val="18"/>
              </w:rPr>
            </w:pPr>
            <w:r w:rsidRPr="008F7A7C">
              <w:rPr>
                <w:sz w:val="18"/>
                <w:szCs w:val="18"/>
              </w:rPr>
              <w:t>0.64</w:t>
            </w:r>
          </w:p>
        </w:tc>
        <w:tc>
          <w:tcPr>
            <w:tcW w:w="873" w:type="dxa"/>
          </w:tcPr>
          <w:p w14:paraId="5AF6E03F" w14:textId="77777777" w:rsidR="00BD1F73" w:rsidRPr="008F7A7C" w:rsidRDefault="00BD1F73" w:rsidP="00BD1F73">
            <w:pPr>
              <w:rPr>
                <w:sz w:val="18"/>
                <w:szCs w:val="18"/>
              </w:rPr>
            </w:pPr>
            <w:r w:rsidRPr="008F7A7C">
              <w:rPr>
                <w:sz w:val="18"/>
                <w:szCs w:val="18"/>
              </w:rPr>
              <w:t>0.61</w:t>
            </w:r>
          </w:p>
        </w:tc>
        <w:tc>
          <w:tcPr>
            <w:tcW w:w="1417" w:type="dxa"/>
          </w:tcPr>
          <w:p w14:paraId="4C05AB1A" w14:textId="77777777" w:rsidR="00BD1F73" w:rsidRPr="008F7A7C" w:rsidRDefault="00BD1F73" w:rsidP="00BD1F73">
            <w:pPr>
              <w:keepNext/>
              <w:rPr>
                <w:sz w:val="18"/>
                <w:szCs w:val="18"/>
              </w:rPr>
            </w:pPr>
            <w:r w:rsidRPr="008F7A7C">
              <w:rPr>
                <w:sz w:val="18"/>
                <w:szCs w:val="18"/>
              </w:rPr>
              <w:t>15min</w:t>
            </w:r>
          </w:p>
        </w:tc>
      </w:tr>
    </w:tbl>
    <w:p w14:paraId="1B0C393F" w14:textId="77777777" w:rsidR="00010B64" w:rsidRPr="00010B64" w:rsidRDefault="00010B64" w:rsidP="00010B64"/>
    <w:p w14:paraId="5B935837" w14:textId="77777777" w:rsidR="0001451B" w:rsidRPr="00717149" w:rsidRDefault="0001451B" w:rsidP="00467AFB"/>
    <w:p w14:paraId="1666E9BC" w14:textId="77777777" w:rsidR="00BD1F73" w:rsidRPr="00BD1F73" w:rsidRDefault="00BD1F73" w:rsidP="008F7A7C">
      <w:pPr>
        <w:pStyle w:val="Caption"/>
        <w:framePr w:hSpace="180" w:wrap="around" w:vAnchor="text" w:hAnchor="page" w:x="3001" w:y="207"/>
        <w:rPr>
          <w:sz w:val="18"/>
        </w:rPr>
      </w:pPr>
      <w:r w:rsidRPr="00BD1F73">
        <w:rPr>
          <w:sz w:val="18"/>
        </w:rPr>
        <w:t xml:space="preserve">Table </w:t>
      </w:r>
      <w:r w:rsidRPr="00BD1F73">
        <w:rPr>
          <w:sz w:val="18"/>
        </w:rPr>
        <w:fldChar w:fldCharType="begin"/>
      </w:r>
      <w:r w:rsidRPr="00BD1F73">
        <w:rPr>
          <w:sz w:val="18"/>
        </w:rPr>
        <w:instrText xml:space="preserve"> SEQ Table \* ARABIC </w:instrText>
      </w:r>
      <w:r w:rsidRPr="00BD1F73">
        <w:rPr>
          <w:sz w:val="18"/>
        </w:rPr>
        <w:fldChar w:fldCharType="separate"/>
      </w:r>
      <w:r w:rsidRPr="00BD1F73">
        <w:rPr>
          <w:noProof/>
          <w:sz w:val="18"/>
        </w:rPr>
        <w:t>1</w:t>
      </w:r>
      <w:r w:rsidRPr="00BD1F73">
        <w:rPr>
          <w:sz w:val="18"/>
        </w:rPr>
        <w:fldChar w:fldCharType="end"/>
      </w:r>
      <w:r w:rsidRPr="00BD1F73">
        <w:rPr>
          <w:sz w:val="18"/>
        </w:rPr>
        <w:t xml:space="preserve"> Comparing classification performance of both models</w:t>
      </w:r>
    </w:p>
    <w:p w14:paraId="600452B0" w14:textId="713EBB74" w:rsidR="000F6B7E" w:rsidRDefault="00CA5EA3" w:rsidP="00467AFB">
      <w:r w:rsidRPr="00CA5EA3">
        <w:rPr>
          <w:noProof/>
        </w:rPr>
        <w:t xml:space="preserve"> </w:t>
      </w:r>
    </w:p>
    <w:p w14:paraId="445783F5" w14:textId="44EB0312" w:rsidR="00CA5EA3" w:rsidRDefault="00CA5EA3" w:rsidP="00467AFB"/>
    <w:p w14:paraId="58DE9C6F" w14:textId="06E19AC4" w:rsidR="00CA5EA3" w:rsidRDefault="00B75600" w:rsidP="00467AFB">
      <w:bookmarkStart w:id="0" w:name="_GoBack"/>
      <w:r>
        <w:rPr>
          <w:noProof/>
        </w:rPr>
        <w:lastRenderedPageBreak/>
        <mc:AlternateContent>
          <mc:Choice Requires="wpg">
            <w:drawing>
              <wp:anchor distT="0" distB="0" distL="114300" distR="114300" simplePos="0" relativeHeight="251729920" behindDoc="0" locked="0" layoutInCell="1" allowOverlap="1" wp14:anchorId="17F6AE7F" wp14:editId="333B8FC3">
                <wp:simplePos x="0" y="0"/>
                <wp:positionH relativeFrom="column">
                  <wp:posOffset>142240</wp:posOffset>
                </wp:positionH>
                <wp:positionV relativeFrom="paragraph">
                  <wp:posOffset>95885</wp:posOffset>
                </wp:positionV>
                <wp:extent cx="4798695" cy="2371090"/>
                <wp:effectExtent l="0" t="0" r="1905" b="0"/>
                <wp:wrapTight wrapText="bothSides">
                  <wp:wrapPolygon edited="0">
                    <wp:start x="0" y="0"/>
                    <wp:lineTo x="0" y="21345"/>
                    <wp:lineTo x="19551" y="21345"/>
                    <wp:lineTo x="19551" y="19437"/>
                    <wp:lineTo x="21523" y="18395"/>
                    <wp:lineTo x="21523" y="0"/>
                    <wp:lineTo x="1054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4798695" cy="2371090"/>
                          <a:chOff x="0" y="0"/>
                          <a:chExt cx="4798695" cy="2371230"/>
                        </a:xfrm>
                      </wpg:grpSpPr>
                      <wps:wsp>
                        <wps:cNvPr id="208" name="Text Box 208"/>
                        <wps:cNvSpPr txBox="1"/>
                        <wps:spPr>
                          <a:xfrm>
                            <a:off x="0" y="2137144"/>
                            <a:ext cx="4316095" cy="234086"/>
                          </a:xfrm>
                          <a:prstGeom prst="rect">
                            <a:avLst/>
                          </a:prstGeom>
                          <a:solidFill>
                            <a:prstClr val="white"/>
                          </a:solidFill>
                          <a:ln>
                            <a:noFill/>
                          </a:ln>
                        </wps:spPr>
                        <wps:txbx>
                          <w:txbxContent>
                            <w:p w14:paraId="0BF9BAEA" w14:textId="0BE0EB8D" w:rsidR="006C2E0A" w:rsidRPr="006C2E0A" w:rsidRDefault="006C2E0A" w:rsidP="006C2E0A">
                              <w:pPr>
                                <w:pStyle w:val="Caption"/>
                                <w:jc w:val="center"/>
                                <w:rPr>
                                  <w:noProof/>
                                  <w:sz w:val="18"/>
                                </w:rPr>
                              </w:pPr>
                              <w:r w:rsidRPr="006C2E0A">
                                <w:rPr>
                                  <w:sz w:val="18"/>
                                </w:rPr>
                                <w:t xml:space="preserve">Figure </w:t>
                              </w:r>
                              <w:r w:rsidRPr="006C2E0A">
                                <w:rPr>
                                  <w:sz w:val="18"/>
                                </w:rPr>
                                <w:fldChar w:fldCharType="begin"/>
                              </w:r>
                              <w:r w:rsidRPr="006C2E0A">
                                <w:rPr>
                                  <w:sz w:val="18"/>
                                </w:rPr>
                                <w:instrText xml:space="preserve"> SEQ Figure \* ARABIC </w:instrText>
                              </w:r>
                              <w:r w:rsidRPr="006C2E0A">
                                <w:rPr>
                                  <w:sz w:val="18"/>
                                </w:rPr>
                                <w:fldChar w:fldCharType="separate"/>
                              </w:r>
                              <w:r w:rsidR="00904FAD">
                                <w:rPr>
                                  <w:noProof/>
                                  <w:sz w:val="18"/>
                                </w:rPr>
                                <w:t>3</w:t>
                              </w:r>
                              <w:r w:rsidRPr="006C2E0A">
                                <w:rPr>
                                  <w:sz w:val="18"/>
                                </w:rPr>
                                <w:fldChar w:fldCharType="end"/>
                              </w:r>
                              <w:r w:rsidRPr="006C2E0A">
                                <w:rPr>
                                  <w:sz w:val="18"/>
                                </w:rPr>
                                <w:t>: ROC and Precision Recall curves comparing both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1" name="Group 41"/>
                        <wpg:cNvGrpSpPr/>
                        <wpg:grpSpPr>
                          <a:xfrm>
                            <a:off x="0" y="0"/>
                            <a:ext cx="4798695" cy="2012950"/>
                            <a:chOff x="0" y="0"/>
                            <a:chExt cx="4798695" cy="2012950"/>
                          </a:xfrm>
                        </wpg:grpSpPr>
                        <pic:pic xmlns:pic="http://schemas.openxmlformats.org/drawingml/2006/picture">
                          <pic:nvPicPr>
                            <pic:cNvPr id="11" name="Picture 10">
                              <a:extLst>
                                <a:ext uri="{FF2B5EF4-FFF2-40B4-BE49-F238E27FC236}">
                                  <a16:creationId xmlns:a16="http://schemas.microsoft.com/office/drawing/2014/main" id="{EE96A0E1-3B30-43C2-B5EA-F64C6209654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575" cy="2005965"/>
                            </a:xfrm>
                            <a:prstGeom prst="rect">
                              <a:avLst/>
                            </a:prstGeom>
                          </pic:spPr>
                        </pic:pic>
                        <pic:pic xmlns:pic="http://schemas.openxmlformats.org/drawingml/2006/picture">
                          <pic:nvPicPr>
                            <pic:cNvPr id="29" name="Picture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314575" y="19050"/>
                              <a:ext cx="2484120" cy="1993900"/>
                            </a:xfrm>
                            <a:prstGeom prst="rect">
                              <a:avLst/>
                            </a:prstGeom>
                          </pic:spPr>
                        </pic:pic>
                      </wpg:grpSp>
                    </wpg:wgp>
                  </a:graphicData>
                </a:graphic>
              </wp:anchor>
            </w:drawing>
          </mc:Choice>
          <mc:Fallback>
            <w:pict>
              <v:group w14:anchorId="17F6AE7F" id="Group 5" o:spid="_x0000_s1034" style="position:absolute;margin-left:11.2pt;margin-top:7.55pt;width:377.85pt;height:186.7pt;z-index:251729920" coordsize="47986,23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">
                <v:shape id="Text Box 208" o:spid="_x0000_s1035" type="#_x0000_t202" style="position:absolute;top:21371;width:43160;height:2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" stroked="f">
                  <v:textbox inset="0,0,0,0">
                    <w:txbxContent>
                      <w:p w14:paraId="0BF9BAEA" w14:textId="0BE0EB8D" w:rsidR="006C2E0A" w:rsidRPr="006C2E0A" w:rsidRDefault="006C2E0A" w:rsidP="006C2E0A">
                        <w:pPr>
                          <w:pStyle w:val="Caption"/>
                          <w:jc w:val="center"/>
                          <w:rPr>
                            <w:noProof/>
                            <w:sz w:val="18"/>
                          </w:rPr>
                        </w:pPr>
                        <w:r w:rsidRPr="006C2E0A">
                          <w:rPr>
                            <w:sz w:val="18"/>
                          </w:rPr>
                          <w:t xml:space="preserve">Figure </w:t>
                        </w:r>
                        <w:r w:rsidRPr="006C2E0A">
                          <w:rPr>
                            <w:sz w:val="18"/>
                          </w:rPr>
                          <w:fldChar w:fldCharType="begin"/>
                        </w:r>
                        <w:r w:rsidRPr="006C2E0A">
                          <w:rPr>
                            <w:sz w:val="18"/>
                          </w:rPr>
                          <w:instrText xml:space="preserve"> SEQ Figure \* ARABIC </w:instrText>
                        </w:r>
                        <w:r w:rsidRPr="006C2E0A">
                          <w:rPr>
                            <w:sz w:val="18"/>
                          </w:rPr>
                          <w:fldChar w:fldCharType="separate"/>
                        </w:r>
                        <w:r w:rsidR="00904FAD">
                          <w:rPr>
                            <w:noProof/>
                            <w:sz w:val="18"/>
                          </w:rPr>
                          <w:t>3</w:t>
                        </w:r>
                        <w:r w:rsidRPr="006C2E0A">
                          <w:rPr>
                            <w:sz w:val="18"/>
                          </w:rPr>
                          <w:fldChar w:fldCharType="end"/>
                        </w:r>
                        <w:r w:rsidRPr="006C2E0A">
                          <w:rPr>
                            <w:sz w:val="18"/>
                          </w:rPr>
                          <w:t>: ROC and Precision Recall curves comparing both models</w:t>
                        </w:r>
                      </w:p>
                    </w:txbxContent>
                  </v:textbox>
                </v:shape>
                <v:group id="Group 41" o:spid="_x0000_s1036" style="position:absolute;width:47986;height:20129" coordsize="47986,2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10" o:spid="_x0000_s1037" type="#_x0000_t75" style="position:absolute;width:23145;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">
                    <v:imagedata r:id="rId17" o:title=""/>
                  </v:shape>
                  <v:shape id="Picture 29" o:spid="_x0000_s1038" type="#_x0000_t75" style="position:absolute;left:23145;top:190;width:24841;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">
                    <v:imagedata r:id="rId18" o:title=""/>
                  </v:shape>
                </v:group>
                <w10:wrap type="tight"/>
              </v:group>
            </w:pict>
          </mc:Fallback>
        </mc:AlternateContent>
      </w:r>
      <w:bookmarkEnd w:id="0"/>
    </w:p>
    <w:p w14:paraId="42A46712" w14:textId="4406AA29" w:rsidR="00B21ADA" w:rsidRDefault="00B21ADA" w:rsidP="00467AFB">
      <w:pPr>
        <w:rPr>
          <w:rFonts w:asciiTheme="majorHAnsi" w:eastAsiaTheme="majorEastAsia" w:hAnsiTheme="majorHAnsi" w:cstheme="majorBidi"/>
          <w:b/>
          <w:bCs/>
          <w:smallCaps/>
          <w:sz w:val="28"/>
          <w:szCs w:val="28"/>
        </w:rPr>
      </w:pPr>
    </w:p>
    <w:p w14:paraId="5F0B3B44" w14:textId="341E135E" w:rsidR="00B21ADA" w:rsidRDefault="00B21ADA" w:rsidP="00467AFB"/>
    <w:p w14:paraId="5189EB0F" w14:textId="05EABC2C" w:rsidR="00B21ADA" w:rsidRPr="00B21ADA" w:rsidRDefault="00B21ADA" w:rsidP="00467AFB"/>
    <w:p w14:paraId="6DE21533" w14:textId="5270FD1C" w:rsidR="002800A9" w:rsidRDefault="002800A9" w:rsidP="00467AFB"/>
    <w:p w14:paraId="61406EE0" w14:textId="027D23D6" w:rsidR="00F740DD" w:rsidRDefault="00F740DD" w:rsidP="00467AFB"/>
    <w:p w14:paraId="12CB43F3" w14:textId="42145FE3" w:rsidR="00467AFB" w:rsidRDefault="00467AFB" w:rsidP="00467AFB"/>
    <w:p w14:paraId="52F8CA1D" w14:textId="4A92AB4F" w:rsidR="008A28D6" w:rsidRDefault="008A28D6" w:rsidP="00467AFB"/>
    <w:p w14:paraId="09BDA6B7" w14:textId="461B11C9" w:rsidR="00060D64" w:rsidRDefault="00060D64" w:rsidP="00467AFB"/>
    <w:p w14:paraId="109D2F20" w14:textId="6711EC6A" w:rsidR="000F6B7E" w:rsidRDefault="00BB755B" w:rsidP="000F6B7E">
      <w:pPr>
        <w:pStyle w:val="Heading2"/>
      </w:pPr>
      <w:r>
        <w:t xml:space="preserve">Comparing </w:t>
      </w:r>
      <w:r w:rsidR="000F6B7E">
        <w:t>motif finding</w:t>
      </w:r>
    </w:p>
    <w:p w14:paraId="1E024DCB" w14:textId="459FACE3" w:rsidR="005300E3" w:rsidRDefault="005B1D58" w:rsidP="00D07A40">
      <w:r>
        <w:rPr>
          <w:noProof/>
        </w:rPr>
        <mc:AlternateContent>
          <mc:Choice Requires="wpg">
            <w:drawing>
              <wp:anchor distT="0" distB="0" distL="114300" distR="114300" simplePos="0" relativeHeight="251721728" behindDoc="0" locked="0" layoutInCell="1" allowOverlap="1" wp14:anchorId="2BDEC8FC" wp14:editId="02A344BB">
                <wp:simplePos x="0" y="0"/>
                <wp:positionH relativeFrom="column">
                  <wp:posOffset>33655</wp:posOffset>
                </wp:positionH>
                <wp:positionV relativeFrom="paragraph">
                  <wp:posOffset>1336040</wp:posOffset>
                </wp:positionV>
                <wp:extent cx="6042660" cy="3469640"/>
                <wp:effectExtent l="0" t="0" r="0" b="0"/>
                <wp:wrapNone/>
                <wp:docPr id="211" name="Group 211"/>
                <wp:cNvGraphicFramePr/>
                <a:graphic xmlns:a="http://schemas.openxmlformats.org/drawingml/2006/main">
                  <a:graphicData uri="http://schemas.microsoft.com/office/word/2010/wordprocessingGroup">
                    <wpg:wgp>
                      <wpg:cNvGrpSpPr/>
                      <wpg:grpSpPr>
                        <a:xfrm>
                          <a:off x="0" y="0"/>
                          <a:ext cx="6042660" cy="3469640"/>
                          <a:chOff x="0" y="0"/>
                          <a:chExt cx="6042660" cy="3469640"/>
                        </a:xfrm>
                      </wpg:grpSpPr>
                      <wpg:grpSp>
                        <wpg:cNvPr id="61" name="Group 61"/>
                        <wpg:cNvGrpSpPr/>
                        <wpg:grpSpPr>
                          <a:xfrm>
                            <a:off x="0" y="0"/>
                            <a:ext cx="6042660" cy="2867025"/>
                            <a:chOff x="0" y="0"/>
                            <a:chExt cx="6042660" cy="2867025"/>
                          </a:xfrm>
                        </wpg:grpSpPr>
                        <wpg:grpSp>
                          <wpg:cNvPr id="39" name="Group 39"/>
                          <wpg:cNvGrpSpPr/>
                          <wpg:grpSpPr>
                            <a:xfrm>
                              <a:off x="0" y="285750"/>
                              <a:ext cx="6042660" cy="2581275"/>
                              <a:chOff x="0" y="0"/>
                              <a:chExt cx="6042660" cy="2581275"/>
                            </a:xfrm>
                          </wpg:grpSpPr>
                          <wpg:grpSp>
                            <wpg:cNvPr id="35" name="Group 35"/>
                            <wpg:cNvGrpSpPr/>
                            <wpg:grpSpPr>
                              <a:xfrm>
                                <a:off x="0" y="28575"/>
                                <a:ext cx="2542540" cy="2549525"/>
                                <a:chOff x="0" y="0"/>
                                <a:chExt cx="2542540" cy="2549525"/>
                              </a:xfrm>
                            </wpg:grpSpPr>
                            <pic:pic xmlns:pic="http://schemas.openxmlformats.org/drawingml/2006/picture">
                              <pic:nvPicPr>
                                <pic:cNvPr id="32" name="Picture 17">
                                  <a:extLst>
                                    <a:ext uri="{FF2B5EF4-FFF2-40B4-BE49-F238E27FC236}">
                                      <a16:creationId xmlns:a16="http://schemas.microsoft.com/office/drawing/2014/main" id="{704E9B65-AE16-47D6-9A8B-6C711A79B9B1}"/>
                                    </a:ext>
                                  </a:extLst>
                                </pic:cNvPr>
                                <pic:cNvPicPr>
                                  <a:picLocks noChangeAspect="1"/>
                                </pic:cNvPicPr>
                              </pic:nvPicPr>
                              <pic:blipFill>
                                <a:blip r:embed="rId19"/>
                                <a:stretch>
                                  <a:fillRect/>
                                </a:stretch>
                              </pic:blipFill>
                              <pic:spPr>
                                <a:xfrm>
                                  <a:off x="95250" y="0"/>
                                  <a:ext cx="2324100" cy="770890"/>
                                </a:xfrm>
                                <a:prstGeom prst="rect">
                                  <a:avLst/>
                                </a:prstGeom>
                              </pic:spPr>
                            </pic:pic>
                            <pic:pic xmlns:pic="http://schemas.openxmlformats.org/drawingml/2006/picture">
                              <pic:nvPicPr>
                                <pic:cNvPr id="33" name="Picture 18">
                                  <a:extLst>
                                    <a:ext uri="{FF2B5EF4-FFF2-40B4-BE49-F238E27FC236}">
                                      <a16:creationId xmlns:a16="http://schemas.microsoft.com/office/drawing/2014/main" id="{46F0F3E6-B69C-4154-870B-9776BB2DE068}"/>
                                    </a:ext>
                                  </a:extLst>
                                </pic:cNvPr>
                                <pic:cNvPicPr>
                                  <a:picLocks noChangeAspect="1"/>
                                </pic:cNvPicPr>
                              </pic:nvPicPr>
                              <pic:blipFill>
                                <a:blip r:embed="rId20"/>
                                <a:stretch>
                                  <a:fillRect/>
                                </a:stretch>
                              </pic:blipFill>
                              <pic:spPr>
                                <a:xfrm>
                                  <a:off x="95250" y="847725"/>
                                  <a:ext cx="2447290" cy="770255"/>
                                </a:xfrm>
                                <a:prstGeom prst="rect">
                                  <a:avLst/>
                                </a:prstGeom>
                              </pic:spPr>
                            </pic:pic>
                            <pic:pic xmlns:pic="http://schemas.openxmlformats.org/drawingml/2006/picture">
                              <pic:nvPicPr>
                                <pic:cNvPr id="34" name="Picture 19">
                                  <a:extLst>
                                    <a:ext uri="{FF2B5EF4-FFF2-40B4-BE49-F238E27FC236}">
                                      <a16:creationId xmlns:a16="http://schemas.microsoft.com/office/drawing/2014/main" id="{9E30AB38-7097-41DA-A03F-91BFAA30859B}"/>
                                    </a:ext>
                                  </a:extLst>
                                </pic:cNvPr>
                                <pic:cNvPicPr>
                                  <a:picLocks noChangeAspect="1"/>
                                </pic:cNvPicPr>
                              </pic:nvPicPr>
                              <pic:blipFill>
                                <a:blip r:embed="rId21"/>
                                <a:stretch>
                                  <a:fillRect/>
                                </a:stretch>
                              </pic:blipFill>
                              <pic:spPr>
                                <a:xfrm>
                                  <a:off x="0" y="1724025"/>
                                  <a:ext cx="2483485" cy="825500"/>
                                </a:xfrm>
                                <a:prstGeom prst="rect">
                                  <a:avLst/>
                                </a:prstGeom>
                              </pic:spPr>
                            </pic:pic>
                          </wpg:grpSp>
                          <wpg:grpSp>
                            <wpg:cNvPr id="38" name="Group 38"/>
                            <wpg:cNvGrpSpPr/>
                            <wpg:grpSpPr>
                              <a:xfrm>
                                <a:off x="2952750" y="0"/>
                                <a:ext cx="3089910" cy="2581275"/>
                                <a:chOff x="0" y="0"/>
                                <a:chExt cx="3089910" cy="2581275"/>
                              </a:xfrm>
                            </wpg:grpSpPr>
                            <pic:pic xmlns:pic="http://schemas.openxmlformats.org/drawingml/2006/picture">
                              <pic:nvPicPr>
                                <pic:cNvPr id="22" name="Picture 21">
                                  <a:extLst>
                                    <a:ext uri="{FF2B5EF4-FFF2-40B4-BE49-F238E27FC236}">
                                      <a16:creationId xmlns:a16="http://schemas.microsoft.com/office/drawing/2014/main" id="{EEE76E84-C65C-4ED5-AA52-E4B52FEDA29A}"/>
                                    </a:ext>
                                  </a:extLst>
                                </pic:cNvPr>
                                <pic:cNvPicPr>
                                  <a:picLocks noChangeAspect="1"/>
                                </pic:cNvPicPr>
                              </pic:nvPicPr>
                              <pic:blipFill>
                                <a:blip r:embed="rId22"/>
                                <a:stretch>
                                  <a:fillRect/>
                                </a:stretch>
                              </pic:blipFill>
                              <pic:spPr>
                                <a:xfrm>
                                  <a:off x="57150" y="0"/>
                                  <a:ext cx="2865755" cy="800735"/>
                                </a:xfrm>
                                <a:prstGeom prst="rect">
                                  <a:avLst/>
                                </a:prstGeom>
                              </pic:spPr>
                            </pic:pic>
                            <pic:pic xmlns:pic="http://schemas.openxmlformats.org/drawingml/2006/picture">
                              <pic:nvPicPr>
                                <pic:cNvPr id="23" name="Picture 22">
                                  <a:extLst>
                                    <a:ext uri="{FF2B5EF4-FFF2-40B4-BE49-F238E27FC236}">
                                      <a16:creationId xmlns:a16="http://schemas.microsoft.com/office/drawing/2014/main" id="{E1FA8247-7F5F-4856-801C-C29B2B6E9316}"/>
                                    </a:ext>
                                  </a:extLst>
                                </pic:cNvPr>
                                <pic:cNvPicPr>
                                  <a:picLocks noChangeAspect="1"/>
                                </pic:cNvPicPr>
                              </pic:nvPicPr>
                              <pic:blipFill>
                                <a:blip r:embed="rId23"/>
                                <a:stretch>
                                  <a:fillRect/>
                                </a:stretch>
                              </pic:blipFill>
                              <pic:spPr>
                                <a:xfrm>
                                  <a:off x="0" y="857250"/>
                                  <a:ext cx="3089910" cy="876300"/>
                                </a:xfrm>
                                <a:prstGeom prst="rect">
                                  <a:avLst/>
                                </a:prstGeom>
                              </pic:spPr>
                            </pic:pic>
                            <pic:pic xmlns:pic="http://schemas.openxmlformats.org/drawingml/2006/picture">
                              <pic:nvPicPr>
                                <pic:cNvPr id="37" name="Picture 23">
                                  <a:extLst>
                                    <a:ext uri="{FF2B5EF4-FFF2-40B4-BE49-F238E27FC236}">
                                      <a16:creationId xmlns:a16="http://schemas.microsoft.com/office/drawing/2014/main" id="{9E7E45EF-F678-419A-9A6E-4853EBF7E6C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8100" y="1790700"/>
                                  <a:ext cx="3023870" cy="790575"/>
                                </a:xfrm>
                                <a:prstGeom prst="rect">
                                  <a:avLst/>
                                </a:prstGeom>
                              </pic:spPr>
                            </pic:pic>
                          </wpg:grpSp>
                        </wpg:grpSp>
                        <wps:wsp>
                          <wps:cNvPr id="60" name="Text Box 2"/>
                          <wps:cNvSpPr txBox="1">
                            <a:spLocks noChangeArrowheads="1"/>
                          </wps:cNvSpPr>
                          <wps:spPr bwMode="auto">
                            <a:xfrm>
                              <a:off x="4391025" y="0"/>
                              <a:ext cx="675005" cy="278765"/>
                            </a:xfrm>
                            <a:prstGeom prst="rect">
                              <a:avLst/>
                            </a:prstGeom>
                            <a:solidFill>
                              <a:srgbClr val="FFFFFF"/>
                            </a:solidFill>
                            <a:ln w="9525">
                              <a:solidFill>
                                <a:srgbClr val="000000"/>
                              </a:solidFill>
                              <a:miter lim="800000"/>
                              <a:headEnd/>
                              <a:tailEnd/>
                            </a:ln>
                          </wps:spPr>
                          <wps:txbx>
                            <w:txbxContent>
                              <w:p w14:paraId="6D070A3D" w14:textId="16B3AA95" w:rsidR="00F061A9" w:rsidRPr="00B5384C" w:rsidRDefault="00F061A9" w:rsidP="00F061A9">
                                <w:pPr>
                                  <w:rPr>
                                    <w:b/>
                                  </w:rPr>
                                </w:pPr>
                                <w:r w:rsidRPr="00B5384C">
                                  <w:rPr>
                                    <w:b/>
                                  </w:rPr>
                                  <w:t xml:space="preserve">Model </w:t>
                                </w:r>
                                <w:r>
                                  <w:rPr>
                                    <w:b/>
                                  </w:rPr>
                                  <w:t>2</w:t>
                                </w:r>
                              </w:p>
                            </w:txbxContent>
                          </wps:txbx>
                          <wps:bodyPr rot="0" vert="horz" wrap="square" lIns="91440" tIns="45720" rIns="91440" bIns="45720" anchor="t" anchorCtr="0">
                            <a:noAutofit/>
                          </wps:bodyPr>
                        </wps:wsp>
                        <wps:wsp>
                          <wps:cNvPr id="58" name="Text Box 2"/>
                          <wps:cNvSpPr txBox="1">
                            <a:spLocks noChangeArrowheads="1"/>
                          </wps:cNvSpPr>
                          <wps:spPr bwMode="auto">
                            <a:xfrm>
                              <a:off x="1343025" y="0"/>
                              <a:ext cx="675005" cy="278765"/>
                            </a:xfrm>
                            <a:prstGeom prst="rect">
                              <a:avLst/>
                            </a:prstGeom>
                            <a:solidFill>
                              <a:srgbClr val="FFFFFF"/>
                            </a:solidFill>
                            <a:ln w="9525">
                              <a:solidFill>
                                <a:srgbClr val="000000"/>
                              </a:solidFill>
                              <a:miter lim="800000"/>
                              <a:headEnd/>
                              <a:tailEnd/>
                            </a:ln>
                          </wps:spPr>
                          <wps:txbx>
                            <w:txbxContent>
                              <w:p w14:paraId="49C8C0D2" w14:textId="77777777" w:rsidR="00F061A9" w:rsidRPr="00B5384C" w:rsidRDefault="00F061A9" w:rsidP="00F061A9">
                                <w:pPr>
                                  <w:rPr>
                                    <w:b/>
                                  </w:rPr>
                                </w:pPr>
                                <w:r w:rsidRPr="00B5384C">
                                  <w:rPr>
                                    <w:b/>
                                  </w:rPr>
                                  <w:t>Model 1</w:t>
                                </w:r>
                              </w:p>
                            </w:txbxContent>
                          </wps:txbx>
                          <wps:bodyPr rot="0" vert="horz" wrap="square" lIns="91440" tIns="45720" rIns="91440" bIns="45720" anchor="t" anchorCtr="0">
                            <a:noAutofit/>
                          </wps:bodyPr>
                        </wps:wsp>
                      </wpg:grpSp>
                      <wps:wsp>
                        <wps:cNvPr id="210" name="Text Box 210"/>
                        <wps:cNvSpPr txBox="1"/>
                        <wps:spPr>
                          <a:xfrm>
                            <a:off x="0" y="2924175"/>
                            <a:ext cx="6042660" cy="545465"/>
                          </a:xfrm>
                          <a:prstGeom prst="rect">
                            <a:avLst/>
                          </a:prstGeom>
                          <a:solidFill>
                            <a:prstClr val="white"/>
                          </a:solidFill>
                          <a:ln>
                            <a:noFill/>
                          </a:ln>
                        </wps:spPr>
                        <wps:txbx>
                          <w:txbxContent>
                            <w:p w14:paraId="38BE74A0" w14:textId="169A8479" w:rsidR="00F42580" w:rsidRPr="00F42580" w:rsidRDefault="00F42580" w:rsidP="00F42580">
                              <w:pPr>
                                <w:pStyle w:val="Caption"/>
                                <w:jc w:val="center"/>
                                <w:rPr>
                                  <w:noProof/>
                                  <w:sz w:val="18"/>
                                </w:rPr>
                              </w:pPr>
                              <w:r w:rsidRPr="00F42580">
                                <w:rPr>
                                  <w:sz w:val="18"/>
                                </w:rPr>
                                <w:t xml:space="preserve">Figure </w:t>
                              </w:r>
                              <w:r w:rsidRPr="00F42580">
                                <w:rPr>
                                  <w:sz w:val="18"/>
                                </w:rPr>
                                <w:fldChar w:fldCharType="begin"/>
                              </w:r>
                              <w:r w:rsidRPr="00F42580">
                                <w:rPr>
                                  <w:sz w:val="18"/>
                                </w:rPr>
                                <w:instrText xml:space="preserve"> SEQ Figure \* ARABIC </w:instrText>
                              </w:r>
                              <w:r w:rsidRPr="00F42580">
                                <w:rPr>
                                  <w:sz w:val="18"/>
                                </w:rPr>
                                <w:fldChar w:fldCharType="separate"/>
                              </w:r>
                              <w:r w:rsidR="00904FAD">
                                <w:rPr>
                                  <w:noProof/>
                                  <w:sz w:val="18"/>
                                </w:rPr>
                                <w:t>4</w:t>
                              </w:r>
                              <w:r w:rsidRPr="00F42580">
                                <w:rPr>
                                  <w:sz w:val="18"/>
                                </w:rPr>
                                <w:fldChar w:fldCharType="end"/>
                              </w:r>
                              <w:r w:rsidRPr="00F42580">
                                <w:rPr>
                                  <w:sz w:val="18"/>
                                </w:rPr>
                                <w:t>:Top three most significant motif matches using TOMTOM for both models.  The motif on top is the motif from the JASPAR database, the motif below it</w:t>
                              </w:r>
                              <w:r w:rsidR="00CD0971">
                                <w:rPr>
                                  <w:sz w:val="18"/>
                                </w:rPr>
                                <w:t xml:space="preserve">, </w:t>
                              </w:r>
                              <w:r w:rsidRPr="00F42580">
                                <w:rPr>
                                  <w:sz w:val="18"/>
                                </w:rPr>
                                <w:t xml:space="preserve"> the motif derived from the model.</w:t>
                              </w:r>
                              <w:r w:rsidR="00AB534F">
                                <w:rPr>
                                  <w:sz w:val="18"/>
                                </w:rPr>
                                <w:t xml:space="preserve">   </w:t>
                              </w:r>
                              <w:r w:rsidR="00B63EB0">
                                <w:rPr>
                                  <w:sz w:val="18"/>
                                </w:rPr>
                                <w:t>Mathces to v</w:t>
                              </w:r>
                              <w:r w:rsidR="00A167BA">
                                <w:rPr>
                                  <w:sz w:val="18"/>
                                </w:rPr>
                                <w:t>ery similar motifs are not taken up in this top three to avoidredundancy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DEC8FC" id="Group 211" o:spid="_x0000_s1039" style="position:absolute;margin-left:2.65pt;margin-top:105.2pt;width:475.8pt;height:273.2pt;z-index:251721728" coordsize="60426,34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">
                <v:group id="Group 61" o:spid="_x0000_s1040" style="position:absolute;width:60426;height:28670" coordsize="60426,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39" o:spid="_x0000_s1041" style="position:absolute;top:2857;width:60426;height:25813" coordsize="60426,2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35" o:spid="_x0000_s1042" style="position:absolute;top:285;width:25425;height:25496" coordsize="25425,2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17" o:spid="_x0000_s1043" type="#_x0000_t75" style="position:absolute;left:952;width:23241;height:7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">
                        <v:imagedata r:id="rId25" o:title=""/>
                      </v:shape>
                      <v:shape id="Picture 18" o:spid="_x0000_s1044" type="#_x0000_t75" style="position:absolute;left:952;top:8477;width:24473;height:7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">
                        <v:imagedata r:id="rId26" o:title=""/>
                      </v:shape>
                      <v:shape id="Picture 19" o:spid="_x0000_s1045" type="#_x0000_t75" style="position:absolute;top:17240;width:24834;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">
                        <v:imagedata r:id="rId27" o:title=""/>
                      </v:shape>
                    </v:group>
                    <v:group id="Group 38" o:spid="_x0000_s1046" style="position:absolute;left:29527;width:30899;height:25812" coordsize="30899,2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21" o:spid="_x0000_s1047" type="#_x0000_t75" style="position:absolute;left:571;width:28658;height:8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">
                        <v:imagedata r:id="rId28" o:title=""/>
                      </v:shape>
                      <v:shape id="Picture 22" o:spid="_x0000_s1048" type="#_x0000_t75" style="position:absolute;top:8572;width:30899;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">
                        <v:imagedata r:id="rId29" o:title=""/>
                      </v:shape>
                      <v:shape id="Picture 23" o:spid="_x0000_s1049" type="#_x0000_t75" style="position:absolute;left:381;top:17907;width:30238;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">
                        <v:imagedata r:id="rId30" o:title=""/>
                      </v:shape>
                    </v:group>
                  </v:group>
                  <v:shape id="Text Box 2" o:spid="_x0000_s1050" type="#_x0000_t202" style="position:absolute;left:43910;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6D070A3D" w14:textId="16B3AA95" w:rsidR="00F061A9" w:rsidRPr="00B5384C" w:rsidRDefault="00F061A9" w:rsidP="00F061A9">
                          <w:pPr>
                            <w:rPr>
                              <w:b/>
                            </w:rPr>
                          </w:pPr>
                          <w:r w:rsidRPr="00B5384C">
                            <w:rPr>
                              <w:b/>
                            </w:rPr>
                            <w:t xml:space="preserve">Model </w:t>
                          </w:r>
                          <w:r>
                            <w:rPr>
                              <w:b/>
                            </w:rPr>
                            <w:t>2</w:t>
                          </w:r>
                        </w:p>
                      </w:txbxContent>
                    </v:textbox>
                  </v:shape>
                  <v:shape id="Text Box 2" o:spid="_x0000_s1051" type="#_x0000_t202" style="position:absolute;left:13430;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49C8C0D2" w14:textId="77777777" w:rsidR="00F061A9" w:rsidRPr="00B5384C" w:rsidRDefault="00F061A9" w:rsidP="00F061A9">
                          <w:pPr>
                            <w:rPr>
                              <w:b/>
                            </w:rPr>
                          </w:pPr>
                          <w:r w:rsidRPr="00B5384C">
                            <w:rPr>
                              <w:b/>
                            </w:rPr>
                            <w:t>Model 1</w:t>
                          </w:r>
                        </w:p>
                      </w:txbxContent>
                    </v:textbox>
                  </v:shape>
                </v:group>
                <v:shape id="Text Box 210" o:spid="_x0000_s1052" type="#_x0000_t202" style="position:absolute;top:29241;width:60426;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" stroked="f">
                  <v:textbox style="mso-fit-shape-to-text:t" inset="0,0,0,0">
                    <w:txbxContent>
                      <w:p w14:paraId="38BE74A0" w14:textId="169A8479" w:rsidR="00F42580" w:rsidRPr="00F42580" w:rsidRDefault="00F42580" w:rsidP="00F42580">
                        <w:pPr>
                          <w:pStyle w:val="Caption"/>
                          <w:jc w:val="center"/>
                          <w:rPr>
                            <w:noProof/>
                            <w:sz w:val="18"/>
                          </w:rPr>
                        </w:pPr>
                        <w:r w:rsidRPr="00F42580">
                          <w:rPr>
                            <w:sz w:val="18"/>
                          </w:rPr>
                          <w:t xml:space="preserve">Figure </w:t>
                        </w:r>
                        <w:r w:rsidRPr="00F42580">
                          <w:rPr>
                            <w:sz w:val="18"/>
                          </w:rPr>
                          <w:fldChar w:fldCharType="begin"/>
                        </w:r>
                        <w:r w:rsidRPr="00F42580">
                          <w:rPr>
                            <w:sz w:val="18"/>
                          </w:rPr>
                          <w:instrText xml:space="preserve"> SEQ Figure \* ARABIC </w:instrText>
                        </w:r>
                        <w:r w:rsidRPr="00F42580">
                          <w:rPr>
                            <w:sz w:val="18"/>
                          </w:rPr>
                          <w:fldChar w:fldCharType="separate"/>
                        </w:r>
                        <w:r w:rsidR="00904FAD">
                          <w:rPr>
                            <w:noProof/>
                            <w:sz w:val="18"/>
                          </w:rPr>
                          <w:t>4</w:t>
                        </w:r>
                        <w:r w:rsidRPr="00F42580">
                          <w:rPr>
                            <w:sz w:val="18"/>
                          </w:rPr>
                          <w:fldChar w:fldCharType="end"/>
                        </w:r>
                        <w:r w:rsidRPr="00F42580">
                          <w:rPr>
                            <w:sz w:val="18"/>
                          </w:rPr>
                          <w:t>:Top three most significant motif matches using TOMTOM for both models.  The motif on top is the motif from the JASPAR database, the motif below it</w:t>
                        </w:r>
                        <w:r w:rsidR="00CD0971">
                          <w:rPr>
                            <w:sz w:val="18"/>
                          </w:rPr>
                          <w:t xml:space="preserve">, </w:t>
                        </w:r>
                        <w:r w:rsidRPr="00F42580">
                          <w:rPr>
                            <w:sz w:val="18"/>
                          </w:rPr>
                          <w:t xml:space="preserve"> the motif derived from the model.</w:t>
                        </w:r>
                        <w:r w:rsidR="00AB534F">
                          <w:rPr>
                            <w:sz w:val="18"/>
                          </w:rPr>
                          <w:t xml:space="preserve">   </w:t>
                        </w:r>
                        <w:r w:rsidR="00B63EB0">
                          <w:rPr>
                            <w:sz w:val="18"/>
                          </w:rPr>
                          <w:t>Mathces to v</w:t>
                        </w:r>
                        <w:r w:rsidR="00A167BA">
                          <w:rPr>
                            <w:sz w:val="18"/>
                          </w:rPr>
                          <w:t>ery similar motifs are not taken up in this top three to avoidredundancy</w:t>
                        </w:r>
                      </w:p>
                    </w:txbxContent>
                  </v:textbox>
                </v:shape>
              </v:group>
            </w:pict>
          </mc:Fallback>
        </mc:AlternateContent>
      </w:r>
      <w:r w:rsidR="00BE004B">
        <w:t>After training</w:t>
      </w:r>
      <w:r w:rsidR="009B1DBB">
        <w:t>, the</w:t>
      </w:r>
      <w:r w:rsidR="003A492E">
        <w:t xml:space="preserve"> kernel</w:t>
      </w:r>
      <w:r w:rsidR="002C28F5">
        <w:t>s</w:t>
      </w:r>
      <w:r w:rsidR="003A492E">
        <w:t xml:space="preserve"> of the first convolutional layer</w:t>
      </w:r>
      <w:r w:rsidR="001F46EF">
        <w:t xml:space="preserve">, </w:t>
      </w:r>
      <w:r w:rsidR="005D6233">
        <w:t>can be screened for motifs.</w:t>
      </w:r>
      <w:r w:rsidR="002C28F5">
        <w:t xml:space="preserve">  To go from </w:t>
      </w:r>
      <w:r w:rsidR="000C34A1">
        <w:t xml:space="preserve">the </w:t>
      </w:r>
      <w:r w:rsidR="002C28F5">
        <w:t xml:space="preserve">kernel weights to </w:t>
      </w:r>
      <w:r w:rsidR="000E4C15">
        <w:t xml:space="preserve">a </w:t>
      </w:r>
      <w:r w:rsidR="002C28F5">
        <w:t xml:space="preserve">proper </w:t>
      </w:r>
      <w:r w:rsidR="000C34A1">
        <w:t>PSW</w:t>
      </w:r>
      <w:r w:rsidR="00394E73">
        <w:t xml:space="preserve"> matrix</w:t>
      </w:r>
      <w:r w:rsidR="000E4C15">
        <w:t xml:space="preserve"> for a motif</w:t>
      </w:r>
      <w:r w:rsidR="000C34A1">
        <w:t xml:space="preserve">, each of the </w:t>
      </w:r>
      <w:r w:rsidR="000E4C15">
        <w:t>kernels</w:t>
      </w:r>
      <w:r w:rsidR="00A84510">
        <w:t xml:space="preserve"> are scored against each of the orig</w:t>
      </w:r>
      <w:r w:rsidR="005F691C">
        <w:t>i</w:t>
      </w:r>
      <w:r w:rsidR="00A84510">
        <w:t xml:space="preserve">nal DNA sequences. </w:t>
      </w:r>
      <w:r w:rsidR="005F691C">
        <w:t xml:space="preserve"> </w:t>
      </w:r>
      <w:r w:rsidR="00011BE6">
        <w:t xml:space="preserve">  This score represents the best match of a motif </w:t>
      </w:r>
      <w:r w:rsidR="005C0138">
        <w:t xml:space="preserve">when </w:t>
      </w:r>
      <w:r w:rsidR="00C038A7">
        <w:t>slided</w:t>
      </w:r>
      <w:r w:rsidR="005C0138">
        <w:t xml:space="preserve"> ac</w:t>
      </w:r>
      <w:r w:rsidR="00406150">
        <w:t>ross</w:t>
      </w:r>
      <w:r w:rsidR="00C038A7">
        <w:t xml:space="preserve"> a particular </w:t>
      </w:r>
      <w:r w:rsidR="00406150">
        <w:t>sequence.   For each motif</w:t>
      </w:r>
      <w:r w:rsidR="00571BFC">
        <w:t>,</w:t>
      </w:r>
      <w:r w:rsidR="00740A66">
        <w:t xml:space="preserve"> the top 100 </w:t>
      </w:r>
      <w:r w:rsidR="00571BFC">
        <w:t xml:space="preserve">scoring </w:t>
      </w:r>
      <w:r w:rsidR="00740A66">
        <w:t xml:space="preserve">sequences are </w:t>
      </w:r>
      <w:r w:rsidR="00261150">
        <w:t xml:space="preserve">stored, and these </w:t>
      </w:r>
      <w:r w:rsidR="00571BFC">
        <w:t>100</w:t>
      </w:r>
      <w:r w:rsidR="00261150">
        <w:t xml:space="preserve"> sequences are then summarized into 1 PSWM.   </w:t>
      </w:r>
      <w:r w:rsidR="0087275D">
        <w:t>The</w:t>
      </w:r>
      <w:r w:rsidR="002253AA">
        <w:t>se</w:t>
      </w:r>
      <w:r w:rsidR="004328C8">
        <w:t xml:space="preserve"> PSWM’s are</w:t>
      </w:r>
      <w:r w:rsidR="00571BFC">
        <w:t xml:space="preserve"> then </w:t>
      </w:r>
      <w:r w:rsidR="00394E73">
        <w:t xml:space="preserve">queried against the JASPAR </w:t>
      </w:r>
      <w:r w:rsidR="00940670">
        <w:t xml:space="preserve">motif </w:t>
      </w:r>
      <w:r w:rsidR="00394E73">
        <w:t>database using T</w:t>
      </w:r>
      <w:r w:rsidR="00970105">
        <w:t>OMTOM</w:t>
      </w:r>
      <w:r w:rsidR="00394E73">
        <w:t xml:space="preserve"> [2].</w:t>
      </w:r>
      <w:r w:rsidR="00970105">
        <w:t xml:space="preserve">  </w:t>
      </w:r>
      <w:r w:rsidR="00092E16">
        <w:t xml:space="preserve"> This way we </w:t>
      </w:r>
      <w:r w:rsidR="0059315B">
        <w:t>can rank the motifs according to significance</w:t>
      </w:r>
      <w:r w:rsidR="009A3E51">
        <w:t>.</w:t>
      </w:r>
      <w:r w:rsidR="003E62C6">
        <w:t xml:space="preserve">  The top 3 motifs </w:t>
      </w:r>
      <w:r w:rsidR="005300E3">
        <w:t xml:space="preserve">for each model in shown in </w:t>
      </w:r>
      <w:r w:rsidR="00D06F98">
        <w:t>F</w:t>
      </w:r>
      <w:r w:rsidR="005300E3">
        <w:t>ig</w:t>
      </w:r>
      <w:r w:rsidR="00D06F98">
        <w:t>4</w:t>
      </w:r>
      <w:r w:rsidR="005300E3">
        <w:t>.</w:t>
      </w:r>
    </w:p>
    <w:p w14:paraId="5E2C831B" w14:textId="24CA051E" w:rsidR="00EC4239" w:rsidRDefault="00EC4239" w:rsidP="00D07A40"/>
    <w:p w14:paraId="48A18A5D" w14:textId="03F0CAE0" w:rsidR="00EC4239" w:rsidRDefault="00EC4239" w:rsidP="00D07A40"/>
    <w:p w14:paraId="4A47EAE9" w14:textId="7836C84E" w:rsidR="00FB0929" w:rsidRDefault="00FB0929" w:rsidP="00D07A40"/>
    <w:p w14:paraId="12D5D434" w14:textId="77777777" w:rsidR="00FB0929" w:rsidRDefault="00FB0929" w:rsidP="00D07A40"/>
    <w:p w14:paraId="52DE3CD5" w14:textId="37C83ADD" w:rsidR="00FB0929" w:rsidRDefault="00FB0929" w:rsidP="00D07A40"/>
    <w:p w14:paraId="07E6D16E" w14:textId="77777777" w:rsidR="00FB0929" w:rsidRDefault="00FB0929" w:rsidP="00D07A40"/>
    <w:p w14:paraId="57666D45" w14:textId="77777777" w:rsidR="00FB0929" w:rsidRDefault="00FB0929" w:rsidP="00D07A40"/>
    <w:p w14:paraId="4B4E4918" w14:textId="60F30835" w:rsidR="005300E3" w:rsidRPr="00D07A40" w:rsidRDefault="005300E3" w:rsidP="00D07A40"/>
    <w:p w14:paraId="54CB2834" w14:textId="16F69AB1" w:rsidR="00023194" w:rsidRDefault="00023194" w:rsidP="00023194"/>
    <w:p w14:paraId="243CDD65" w14:textId="26DABEBF" w:rsidR="00023194" w:rsidRPr="00023194" w:rsidRDefault="00023194" w:rsidP="00023194"/>
    <w:p w14:paraId="2C343725" w14:textId="317B29CC" w:rsidR="000858CD" w:rsidRDefault="000858CD" w:rsidP="008B26E3"/>
    <w:p w14:paraId="3EC3613E" w14:textId="6A8E1713" w:rsidR="00B04A54" w:rsidRPr="00B04A54" w:rsidRDefault="00B04A54" w:rsidP="000749AA">
      <w:pPr>
        <w:pStyle w:val="Heading1"/>
      </w:pPr>
      <w:r>
        <w:lastRenderedPageBreak/>
        <w:t>Methods</w:t>
      </w:r>
    </w:p>
    <w:p w14:paraId="3D6A15C5" w14:textId="77777777" w:rsidR="00592951" w:rsidRDefault="00592951" w:rsidP="00592951">
      <w:pPr>
        <w:pStyle w:val="Heading2"/>
      </w:pPr>
      <w:r>
        <w:t>Data augmentation</w:t>
      </w:r>
    </w:p>
    <w:p w14:paraId="29D202E1" w14:textId="74BF526F" w:rsidR="00592951" w:rsidRPr="002B513C" w:rsidRDefault="00592951" w:rsidP="00592951">
      <w:r>
        <w:t>Even though the network can work with raw DNA sequences as input, there are still two issues that need to be overcome.  First, the input to the convolutional layer needs to be of fixed length, and second, a deep neural network needs a vast amount of training data.  To overcome these 2 issues, a moving window approach as in [1] (with stride = 20) is used ( fig</w:t>
      </w:r>
      <w:r w:rsidR="005C0992">
        <w:t xml:space="preserve"> 5</w:t>
      </w:r>
      <w:r>
        <w:t xml:space="preserve">).   </w:t>
      </w:r>
    </w:p>
    <w:p w14:paraId="6A059932" w14:textId="77777777" w:rsidR="00904FAD" w:rsidRDefault="00592951" w:rsidP="00904FAD">
      <w:pPr>
        <w:keepNext/>
      </w:pPr>
      <w:r>
        <w:rPr>
          <w:noProof/>
        </w:rPr>
        <w:drawing>
          <wp:anchor distT="0" distB="0" distL="114300" distR="114300" simplePos="0" relativeHeight="251722752" behindDoc="1" locked="0" layoutInCell="1" allowOverlap="1" wp14:anchorId="42AF4CEC" wp14:editId="7F1FC182">
            <wp:simplePos x="0" y="0"/>
            <wp:positionH relativeFrom="column">
              <wp:posOffset>0</wp:posOffset>
            </wp:positionH>
            <wp:positionV relativeFrom="paragraph">
              <wp:posOffset>0</wp:posOffset>
            </wp:positionV>
            <wp:extent cx="5448300" cy="2457450"/>
            <wp:effectExtent l="0" t="0" r="0" b="7620"/>
            <wp:wrapTight wrapText="bothSides">
              <wp:wrapPolygon edited="0">
                <wp:start x="0" y="0"/>
                <wp:lineTo x="0" y="21450"/>
                <wp:lineTo x="21488" y="21450"/>
                <wp:lineTo x="2148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48300" cy="2457450"/>
                    </a:xfrm>
                    <a:prstGeom prst="rect">
                      <a:avLst/>
                    </a:prstGeom>
                  </pic:spPr>
                </pic:pic>
              </a:graphicData>
            </a:graphic>
            <wp14:sizeRelH relativeFrom="margin">
              <wp14:pctWidth>0</wp14:pctWidth>
            </wp14:sizeRelH>
            <wp14:sizeRelV relativeFrom="margin">
              <wp14:pctHeight>0</wp14:pctHeight>
            </wp14:sizeRelV>
          </wp:anchor>
        </w:drawing>
      </w:r>
    </w:p>
    <w:p w14:paraId="66395102" w14:textId="77777777" w:rsidR="00904FAD" w:rsidRDefault="00904FAD" w:rsidP="00904FAD">
      <w:pPr>
        <w:pStyle w:val="Caption"/>
        <w:rPr>
          <w:sz w:val="18"/>
        </w:rPr>
      </w:pPr>
    </w:p>
    <w:p w14:paraId="661E6A8D" w14:textId="77777777" w:rsidR="00904FAD" w:rsidRDefault="00904FAD" w:rsidP="00904FAD">
      <w:pPr>
        <w:pStyle w:val="Caption"/>
        <w:rPr>
          <w:sz w:val="18"/>
        </w:rPr>
      </w:pPr>
    </w:p>
    <w:p w14:paraId="3DBAB339" w14:textId="77777777" w:rsidR="00904FAD" w:rsidRDefault="00904FAD" w:rsidP="00904FAD">
      <w:pPr>
        <w:pStyle w:val="Caption"/>
        <w:rPr>
          <w:sz w:val="18"/>
        </w:rPr>
      </w:pPr>
    </w:p>
    <w:p w14:paraId="75FBD3E1" w14:textId="77777777" w:rsidR="00904FAD" w:rsidRDefault="00904FAD" w:rsidP="00904FAD">
      <w:pPr>
        <w:pStyle w:val="Caption"/>
        <w:rPr>
          <w:sz w:val="18"/>
        </w:rPr>
      </w:pPr>
    </w:p>
    <w:p w14:paraId="61F8F625" w14:textId="77777777" w:rsidR="00904FAD" w:rsidRDefault="00904FAD" w:rsidP="00904FAD">
      <w:pPr>
        <w:pStyle w:val="Caption"/>
        <w:rPr>
          <w:sz w:val="18"/>
        </w:rPr>
      </w:pPr>
    </w:p>
    <w:p w14:paraId="727934B1" w14:textId="77777777" w:rsidR="00904FAD" w:rsidRDefault="00904FAD" w:rsidP="00904FAD">
      <w:pPr>
        <w:pStyle w:val="Caption"/>
        <w:rPr>
          <w:sz w:val="18"/>
        </w:rPr>
      </w:pPr>
    </w:p>
    <w:p w14:paraId="7EB14B66" w14:textId="77777777" w:rsidR="00904FAD" w:rsidRDefault="00904FAD" w:rsidP="00904FAD">
      <w:pPr>
        <w:pStyle w:val="Caption"/>
        <w:rPr>
          <w:sz w:val="18"/>
        </w:rPr>
      </w:pPr>
    </w:p>
    <w:p w14:paraId="778457CA" w14:textId="77777777" w:rsidR="00904FAD" w:rsidRDefault="00904FAD" w:rsidP="00904FAD">
      <w:pPr>
        <w:pStyle w:val="Caption"/>
        <w:rPr>
          <w:sz w:val="18"/>
        </w:rPr>
      </w:pPr>
    </w:p>
    <w:p w14:paraId="59EC2FDC" w14:textId="77777777" w:rsidR="00904FAD" w:rsidRDefault="00904FAD" w:rsidP="00904FAD">
      <w:pPr>
        <w:pStyle w:val="Caption"/>
        <w:rPr>
          <w:sz w:val="18"/>
        </w:rPr>
      </w:pPr>
    </w:p>
    <w:p w14:paraId="78C5432F" w14:textId="215A157A" w:rsidR="00592951" w:rsidRPr="00904FAD" w:rsidRDefault="00904FAD" w:rsidP="00904FAD">
      <w:pPr>
        <w:pStyle w:val="Caption"/>
        <w:rPr>
          <w:sz w:val="18"/>
        </w:rPr>
      </w:pPr>
      <w:r w:rsidRPr="00904FAD">
        <w:rPr>
          <w:sz w:val="18"/>
        </w:rPr>
        <w:t xml:space="preserve">Figure </w:t>
      </w:r>
      <w:r w:rsidRPr="00904FAD">
        <w:rPr>
          <w:sz w:val="18"/>
        </w:rPr>
        <w:fldChar w:fldCharType="begin"/>
      </w:r>
      <w:r w:rsidRPr="00904FAD">
        <w:rPr>
          <w:sz w:val="18"/>
        </w:rPr>
        <w:instrText xml:space="preserve"> SEQ Figure \* ARABIC </w:instrText>
      </w:r>
      <w:r w:rsidRPr="00904FAD">
        <w:rPr>
          <w:sz w:val="18"/>
        </w:rPr>
        <w:fldChar w:fldCharType="separate"/>
      </w:r>
      <w:r w:rsidRPr="00904FAD">
        <w:rPr>
          <w:noProof/>
          <w:sz w:val="18"/>
        </w:rPr>
        <w:t>5</w:t>
      </w:r>
      <w:r w:rsidRPr="00904FAD">
        <w:rPr>
          <w:sz w:val="18"/>
        </w:rPr>
        <w:fldChar w:fldCharType="end"/>
      </w:r>
      <w:r w:rsidRPr="00904FAD">
        <w:rPr>
          <w:sz w:val="18"/>
        </w:rPr>
        <w:t>:.</w:t>
      </w:r>
      <w:r>
        <w:rPr>
          <w:sz w:val="18"/>
        </w:rPr>
        <w:t xml:space="preserve"> </w:t>
      </w:r>
      <w:r w:rsidRPr="00904FAD">
        <w:rPr>
          <w:sz w:val="18"/>
        </w:rPr>
        <w:t>Diagram of data augmentation.  By using a sliding window approach, each enhancer sequence produces multiple sequences of equal length that can be used as input for the first convolutional layer.  Taken from Min, Xu et al (2017)</w:t>
      </w:r>
    </w:p>
    <w:p w14:paraId="6F11F6AD" w14:textId="4082AB44" w:rsidR="00F046A7" w:rsidRDefault="00F046A7" w:rsidP="00821105">
      <w:pPr>
        <w:pStyle w:val="Heading1"/>
      </w:pPr>
      <w:r>
        <w:t>Discussion</w:t>
      </w:r>
    </w:p>
    <w:p w14:paraId="0A0E01D7" w14:textId="249954C1" w:rsidR="00F046A7" w:rsidRPr="00F046A7" w:rsidRDefault="00724B12" w:rsidP="00F046A7">
      <w:r>
        <w:t>…</w:t>
      </w:r>
    </w:p>
    <w:p w14:paraId="7339A009" w14:textId="382B4565" w:rsidR="000858CD" w:rsidRDefault="00DE263B" w:rsidP="00821105">
      <w:pPr>
        <w:pStyle w:val="Heading1"/>
      </w:pPr>
      <w:r>
        <w:t>References</w:t>
      </w:r>
    </w:p>
    <w:p w14:paraId="19464CA6" w14:textId="1608ED04" w:rsidR="008B26E3" w:rsidRPr="00AA7628" w:rsidRDefault="00BF540F" w:rsidP="003A7A5E">
      <w:pPr>
        <w:pStyle w:val="ListParagraph"/>
        <w:numPr>
          <w:ilvl w:val="0"/>
          <w:numId w:val="30"/>
        </w:numPr>
        <w:rPr>
          <w:i/>
          <w:sz w:val="18"/>
          <w:szCs w:val="18"/>
        </w:rPr>
      </w:pPr>
      <w:r w:rsidRPr="003A7A5E">
        <w:rPr>
          <w:sz w:val="18"/>
          <w:szCs w:val="18"/>
        </w:rPr>
        <w:t>Min</w:t>
      </w:r>
      <w:r w:rsidR="00A96C12" w:rsidRPr="003A7A5E">
        <w:rPr>
          <w:sz w:val="18"/>
          <w:szCs w:val="18"/>
        </w:rPr>
        <w:t>, Xu</w:t>
      </w:r>
      <w:r w:rsidRPr="003A7A5E">
        <w:rPr>
          <w:sz w:val="18"/>
          <w:szCs w:val="18"/>
        </w:rPr>
        <w:t xml:space="preserve"> et al</w:t>
      </w:r>
      <w:r w:rsidR="00F532FC" w:rsidRPr="003A7A5E">
        <w:rPr>
          <w:sz w:val="18"/>
          <w:szCs w:val="18"/>
        </w:rPr>
        <w:t xml:space="preserve"> (201</w:t>
      </w:r>
      <w:r w:rsidR="00F827DD" w:rsidRPr="003A7A5E">
        <w:rPr>
          <w:sz w:val="18"/>
          <w:szCs w:val="18"/>
        </w:rPr>
        <w:t>7</w:t>
      </w:r>
      <w:r w:rsidR="00F532FC" w:rsidRPr="003A7A5E">
        <w:rPr>
          <w:sz w:val="18"/>
          <w:szCs w:val="18"/>
        </w:rPr>
        <w:t>)</w:t>
      </w:r>
      <w:r w:rsidR="00F827DD" w:rsidRPr="003A7A5E">
        <w:rPr>
          <w:sz w:val="18"/>
          <w:szCs w:val="18"/>
        </w:rPr>
        <w:t>.</w:t>
      </w:r>
      <w:r w:rsidRPr="003A7A5E">
        <w:rPr>
          <w:sz w:val="18"/>
          <w:szCs w:val="18"/>
        </w:rPr>
        <w:t xml:space="preserve"> </w:t>
      </w:r>
      <w:r w:rsidR="00417BF8" w:rsidRPr="003A7A5E">
        <w:rPr>
          <w:sz w:val="18"/>
          <w:szCs w:val="18"/>
        </w:rPr>
        <w:t>Predicting enhancers with deep</w:t>
      </w:r>
      <w:r w:rsidR="00A96C12" w:rsidRPr="003A7A5E">
        <w:rPr>
          <w:sz w:val="18"/>
          <w:szCs w:val="18"/>
        </w:rPr>
        <w:t xml:space="preserve"> </w:t>
      </w:r>
      <w:r w:rsidR="00417BF8" w:rsidRPr="003A7A5E">
        <w:rPr>
          <w:sz w:val="18"/>
          <w:szCs w:val="18"/>
        </w:rPr>
        <w:t xml:space="preserve">convolutional neural networks, </w:t>
      </w:r>
      <w:r w:rsidR="00F827DD" w:rsidRPr="003A7A5E">
        <w:rPr>
          <w:i/>
          <w:sz w:val="18"/>
          <w:szCs w:val="18"/>
        </w:rPr>
        <w:t>BMC Bioinformatics</w:t>
      </w:r>
      <w:r w:rsidR="004C15DB" w:rsidRPr="003A7A5E">
        <w:rPr>
          <w:sz w:val="18"/>
          <w:szCs w:val="18"/>
        </w:rPr>
        <w:t xml:space="preserve">, </w:t>
      </w:r>
      <w:r w:rsidR="004C15DB" w:rsidRPr="003A7A5E">
        <w:rPr>
          <w:i/>
          <w:sz w:val="18"/>
          <w:szCs w:val="18"/>
        </w:rPr>
        <w:t>18</w:t>
      </w:r>
      <w:r w:rsidR="004C15DB" w:rsidRPr="003A7A5E">
        <w:rPr>
          <w:sz w:val="18"/>
          <w:szCs w:val="18"/>
        </w:rPr>
        <w:t>(Suppl 13):478</w:t>
      </w:r>
      <w:r w:rsidR="00FF63E9" w:rsidRPr="003A7A5E">
        <w:rPr>
          <w:sz w:val="18"/>
          <w:szCs w:val="18"/>
        </w:rPr>
        <w:t xml:space="preserve"> – 490</w:t>
      </w:r>
      <w:r w:rsidR="0016630B" w:rsidRPr="003A7A5E">
        <w:rPr>
          <w:sz w:val="18"/>
          <w:szCs w:val="18"/>
        </w:rPr>
        <w:t>.</w:t>
      </w:r>
      <w:r w:rsidR="00FF63E9" w:rsidRPr="003A7A5E">
        <w:rPr>
          <w:sz w:val="18"/>
          <w:szCs w:val="18"/>
        </w:rPr>
        <w:t xml:space="preserve"> </w:t>
      </w:r>
      <w:r w:rsidR="006536FB" w:rsidRPr="003A7A5E">
        <w:rPr>
          <w:sz w:val="18"/>
          <w:szCs w:val="18"/>
        </w:rPr>
        <w:t>DOI:</w:t>
      </w:r>
      <w:r w:rsidR="00FF63E9" w:rsidRPr="003A7A5E">
        <w:rPr>
          <w:sz w:val="18"/>
          <w:szCs w:val="18"/>
        </w:rPr>
        <w:t>10.1186/s12859-017-1878-3</w:t>
      </w:r>
    </w:p>
    <w:p w14:paraId="4388347C" w14:textId="50A60E9D" w:rsidR="00FB0929" w:rsidRPr="00187EDA" w:rsidRDefault="00AA7628" w:rsidP="00E809C8">
      <w:pPr>
        <w:pStyle w:val="ListParagraph"/>
        <w:numPr>
          <w:ilvl w:val="0"/>
          <w:numId w:val="30"/>
        </w:numPr>
        <w:rPr>
          <w:rFonts w:cstheme="minorHAnsi"/>
          <w:i/>
          <w:sz w:val="18"/>
          <w:szCs w:val="18"/>
        </w:rPr>
      </w:pPr>
      <w:r w:rsidRPr="009A24D2">
        <w:rPr>
          <w:rFonts w:cstheme="minorHAnsi"/>
          <w:sz w:val="18"/>
          <w:szCs w:val="18"/>
          <w:shd w:val="clear" w:color="auto" w:fill="FFFFFF"/>
        </w:rPr>
        <w:t>Shobhit Gupta, JA Stamatoyannopolous, Timothy Bailey and William Stafford Noble, "Quantifying similarity between motifs", </w:t>
      </w:r>
      <w:r w:rsidRPr="009A24D2">
        <w:rPr>
          <w:rFonts w:cstheme="minorHAnsi"/>
          <w:i/>
          <w:iCs/>
          <w:sz w:val="18"/>
          <w:szCs w:val="18"/>
          <w:shd w:val="clear" w:color="auto" w:fill="FFFFFF"/>
        </w:rPr>
        <w:t>Genome Biology</w:t>
      </w:r>
      <w:r w:rsidRPr="009A24D2">
        <w:rPr>
          <w:rFonts w:cstheme="minorHAnsi"/>
          <w:sz w:val="18"/>
          <w:szCs w:val="18"/>
          <w:shd w:val="clear" w:color="auto" w:fill="FFFFFF"/>
        </w:rPr>
        <w:t>, </w:t>
      </w:r>
      <w:r w:rsidRPr="009A24D2">
        <w:rPr>
          <w:rFonts w:cstheme="minorHAnsi"/>
          <w:b/>
          <w:bCs/>
          <w:sz w:val="18"/>
          <w:szCs w:val="18"/>
          <w:shd w:val="clear" w:color="auto" w:fill="FFFFFF"/>
        </w:rPr>
        <w:t>8</w:t>
      </w:r>
      <w:r w:rsidRPr="009A24D2">
        <w:rPr>
          <w:rFonts w:cstheme="minorHAnsi"/>
          <w:sz w:val="18"/>
          <w:szCs w:val="18"/>
          <w:shd w:val="clear" w:color="auto" w:fill="FFFFFF"/>
        </w:rPr>
        <w:t>(2):R24, 2007</w:t>
      </w:r>
    </w:p>
    <w:p w14:paraId="0D8B7C46" w14:textId="32B07257" w:rsidR="00187EDA" w:rsidRPr="008E50A3" w:rsidRDefault="00D512C8" w:rsidP="00E809C8">
      <w:pPr>
        <w:pStyle w:val="ListParagraph"/>
        <w:numPr>
          <w:ilvl w:val="0"/>
          <w:numId w:val="30"/>
        </w:numPr>
        <w:rPr>
          <w:sz w:val="18"/>
          <w:szCs w:val="18"/>
        </w:rPr>
      </w:pPr>
      <w:r w:rsidRPr="00D512C8">
        <w:rPr>
          <w:rFonts w:cstheme="minorHAnsi"/>
          <w:sz w:val="18"/>
          <w:szCs w:val="18"/>
          <w:shd w:val="clear" w:color="auto" w:fill="FFFFFF"/>
        </w:rPr>
        <w:t>Verfaillie</w:t>
      </w:r>
      <w:r>
        <w:rPr>
          <w:rFonts w:cstheme="minorHAnsi"/>
          <w:sz w:val="18"/>
          <w:szCs w:val="18"/>
          <w:shd w:val="clear" w:color="auto" w:fill="FFFFFF"/>
        </w:rPr>
        <w:t xml:space="preserve">, </w:t>
      </w:r>
      <w:r w:rsidRPr="00D512C8">
        <w:rPr>
          <w:rFonts w:cstheme="minorHAnsi"/>
          <w:sz w:val="18"/>
          <w:szCs w:val="18"/>
          <w:shd w:val="clear" w:color="auto" w:fill="FFFFFF"/>
        </w:rPr>
        <w:t>Annelien</w:t>
      </w:r>
      <w:r>
        <w:rPr>
          <w:rFonts w:cstheme="minorHAnsi"/>
          <w:sz w:val="18"/>
          <w:szCs w:val="18"/>
          <w:shd w:val="clear" w:color="auto" w:fill="FFFFFF"/>
        </w:rPr>
        <w:t xml:space="preserve"> et al.</w:t>
      </w:r>
      <w:r w:rsidR="00DD3CC0">
        <w:rPr>
          <w:rFonts w:cstheme="minorHAnsi"/>
          <w:sz w:val="18"/>
          <w:szCs w:val="18"/>
          <w:shd w:val="clear" w:color="auto" w:fill="FFFFFF"/>
        </w:rPr>
        <w:t>(2015)</w:t>
      </w:r>
      <w:r>
        <w:rPr>
          <w:rFonts w:cstheme="minorHAnsi"/>
          <w:sz w:val="18"/>
          <w:szCs w:val="18"/>
          <w:shd w:val="clear" w:color="auto" w:fill="FFFFFF"/>
        </w:rPr>
        <w:t xml:space="preserve">, </w:t>
      </w:r>
      <w:r w:rsidRPr="00D512C8">
        <w:rPr>
          <w:sz w:val="18"/>
          <w:szCs w:val="18"/>
        </w:rPr>
        <w:t>Decoding the regulatory landscape of melanomareveals TEADS as regulators of the invasive cell</w:t>
      </w:r>
      <w:r>
        <w:rPr>
          <w:sz w:val="18"/>
          <w:szCs w:val="18"/>
        </w:rPr>
        <w:t xml:space="preserve"> </w:t>
      </w:r>
      <w:r w:rsidRPr="00D512C8">
        <w:rPr>
          <w:sz w:val="18"/>
          <w:szCs w:val="18"/>
        </w:rPr>
        <w:t>state</w:t>
      </w:r>
      <w:r w:rsidR="00B1329A">
        <w:rPr>
          <w:sz w:val="18"/>
          <w:szCs w:val="18"/>
        </w:rPr>
        <w:t>,</w:t>
      </w:r>
      <w:r w:rsidR="00B1329A">
        <w:rPr>
          <w:sz w:val="18"/>
          <w:szCs w:val="18"/>
        </w:rPr>
        <w:tab/>
      </w:r>
      <w:r w:rsidR="00621ABC">
        <w:rPr>
          <w:i/>
          <w:sz w:val="18"/>
          <w:szCs w:val="18"/>
        </w:rPr>
        <w:t>Nature Communications</w:t>
      </w:r>
      <w:r w:rsidR="004C32AA">
        <w:rPr>
          <w:i/>
          <w:sz w:val="18"/>
          <w:szCs w:val="18"/>
        </w:rPr>
        <w:t>, 6</w:t>
      </w:r>
      <w:r w:rsidR="0007157B">
        <w:rPr>
          <w:i/>
          <w:sz w:val="18"/>
          <w:szCs w:val="18"/>
        </w:rPr>
        <w:t>:</w:t>
      </w:r>
      <w:r w:rsidR="0007157B">
        <w:rPr>
          <w:sz w:val="18"/>
          <w:szCs w:val="18"/>
        </w:rPr>
        <w:t>6683</w:t>
      </w:r>
      <w:r w:rsidR="003232CC">
        <w:rPr>
          <w:sz w:val="18"/>
          <w:szCs w:val="18"/>
        </w:rPr>
        <w:t xml:space="preserve">. </w:t>
      </w:r>
      <w:r w:rsidR="008E50A3" w:rsidRPr="008E50A3">
        <w:rPr>
          <w:sz w:val="18"/>
          <w:szCs w:val="18"/>
        </w:rPr>
        <w:t>DOI: 10.1038/ncomms7683</w:t>
      </w:r>
    </w:p>
    <w:p w14:paraId="27126424" w14:textId="77777777" w:rsidR="00FB0929" w:rsidRDefault="00FB0929" w:rsidP="00FB0929">
      <w:pPr>
        <w:pStyle w:val="Heading1"/>
      </w:pPr>
      <w:r>
        <w:lastRenderedPageBreak/>
        <w:t>Appendix</w:t>
      </w:r>
    </w:p>
    <w:p w14:paraId="702B85F6" w14:textId="77777777" w:rsidR="005C0992" w:rsidRDefault="00FB0929" w:rsidP="00D512C8">
      <w:pPr>
        <w:pStyle w:val="Heading2"/>
      </w:pPr>
      <w:r>
        <w:t>training</w:t>
      </w:r>
    </w:p>
    <w:p w14:paraId="02BF5388" w14:textId="1CB605A8" w:rsidR="00FB0929" w:rsidRDefault="005C0992" w:rsidP="005C0992">
      <w:r>
        <w:t>Starting from 20122 enhancer sequences, we end up with 228051 sequences using the data augmentation approach (</w:t>
      </w:r>
      <w:r w:rsidR="00C557EB">
        <w:t xml:space="preserve">cfr Methods). </w:t>
      </w:r>
      <w:r>
        <w:t xml:space="preserve"> </w:t>
      </w:r>
      <w:r w:rsidR="00771F82">
        <w:t>The sequences are randomly split in a</w:t>
      </w:r>
      <w:r>
        <w:t xml:space="preserve"> 70/20/10 fashion (train/test/val).   The test and validation data are both balanced (equal amount of P and I labels).</w:t>
      </w:r>
    </w:p>
    <w:p w14:paraId="4CD7CB3E" w14:textId="631081C5" w:rsidR="00FB0929" w:rsidRDefault="005C0992" w:rsidP="00FB0929">
      <w:r>
        <w:rPr>
          <w:noProof/>
        </w:rPr>
        <mc:AlternateContent>
          <mc:Choice Requires="wpg">
            <w:drawing>
              <wp:anchor distT="0" distB="0" distL="114300" distR="114300" simplePos="0" relativeHeight="251679744" behindDoc="0" locked="0" layoutInCell="1" allowOverlap="1" wp14:anchorId="12C3F876" wp14:editId="004FA6F8">
                <wp:simplePos x="0" y="0"/>
                <wp:positionH relativeFrom="column">
                  <wp:posOffset>104775</wp:posOffset>
                </wp:positionH>
                <wp:positionV relativeFrom="paragraph">
                  <wp:posOffset>227330</wp:posOffset>
                </wp:positionV>
                <wp:extent cx="5189855" cy="2567305"/>
                <wp:effectExtent l="0" t="0" r="0" b="4445"/>
                <wp:wrapNone/>
                <wp:docPr id="57" name="Group 57"/>
                <wp:cNvGraphicFramePr/>
                <a:graphic xmlns:a="http://schemas.openxmlformats.org/drawingml/2006/main">
                  <a:graphicData uri="http://schemas.microsoft.com/office/word/2010/wordprocessingGroup">
                    <wpg:wgp>
                      <wpg:cNvGrpSpPr/>
                      <wpg:grpSpPr>
                        <a:xfrm>
                          <a:off x="0" y="0"/>
                          <a:ext cx="5189855" cy="2567305"/>
                          <a:chOff x="0" y="0"/>
                          <a:chExt cx="5189855" cy="2567305"/>
                        </a:xfrm>
                      </wpg:grpSpPr>
                      <wpg:grpSp>
                        <wpg:cNvPr id="26" name="Group 26"/>
                        <wpg:cNvGrpSpPr/>
                        <wpg:grpSpPr>
                          <a:xfrm>
                            <a:off x="0" y="0"/>
                            <a:ext cx="5189855" cy="2567305"/>
                            <a:chOff x="0" y="0"/>
                            <a:chExt cx="5189855" cy="2567305"/>
                          </a:xfrm>
                        </wpg:grpSpPr>
                        <wpg:grpSp>
                          <wpg:cNvPr id="20" name="Group 20"/>
                          <wpg:cNvGrpSpPr/>
                          <wpg:grpSpPr>
                            <a:xfrm>
                              <a:off x="0" y="0"/>
                              <a:ext cx="5189855" cy="2567305"/>
                              <a:chOff x="0" y="0"/>
                              <a:chExt cx="5189855" cy="2567305"/>
                            </a:xfrm>
                          </wpg:grpSpPr>
                          <wpg:grpSp>
                            <wpg:cNvPr id="18" name="Group 18"/>
                            <wpg:cNvGrpSpPr/>
                            <wpg:grpSpPr>
                              <a:xfrm>
                                <a:off x="0" y="0"/>
                                <a:ext cx="5189855" cy="1154430"/>
                                <a:chOff x="0" y="0"/>
                                <a:chExt cx="5189855" cy="1154430"/>
                              </a:xfrm>
                            </wpg:grpSpPr>
                            <wpg:grpSp>
                              <wpg:cNvPr id="12" name="Group 12"/>
                              <wpg:cNvGrpSpPr/>
                              <wpg:grpSpPr>
                                <a:xfrm>
                                  <a:off x="0" y="19050"/>
                                  <a:ext cx="5189855" cy="1135380"/>
                                  <a:chOff x="-116252" y="0"/>
                                  <a:chExt cx="5190019" cy="1135380"/>
                                </a:xfrm>
                              </wpg:grpSpPr>
                              <pic:pic xmlns:pic="http://schemas.openxmlformats.org/drawingml/2006/picture">
                                <pic:nvPicPr>
                                  <pic:cNvPr id="9" name="Picture 4">
                                    <a:extLst>
                                      <a:ext uri="{FF2B5EF4-FFF2-40B4-BE49-F238E27FC236}">
                                        <a16:creationId xmlns:a16="http://schemas.microsoft.com/office/drawing/2014/main" id="{F3BEAFA3-5A3D-4F8D-872D-E334F3B1547A}"/>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21497" y="18415"/>
                                    <a:ext cx="1652270" cy="1116965"/>
                                  </a:xfrm>
                                  <a:prstGeom prst="rect">
                                    <a:avLst/>
                                  </a:prstGeom>
                                </pic:spPr>
                              </pic:pic>
                              <pic:pic xmlns:pic="http://schemas.openxmlformats.org/drawingml/2006/picture">
                                <pic:nvPicPr>
                                  <pic:cNvPr id="6" name="Picture 1">
                                    <a:extLst>
                                      <a:ext uri="{FF2B5EF4-FFF2-40B4-BE49-F238E27FC236}">
                                        <a16:creationId xmlns:a16="http://schemas.microsoft.com/office/drawing/2014/main" id="{AC0FF7D5-8AF0-4C39-BB4F-A042D4D9126E}"/>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16252" y="27296"/>
                                    <a:ext cx="1647190" cy="1102995"/>
                                  </a:xfrm>
                                  <a:prstGeom prst="rect">
                                    <a:avLst/>
                                  </a:prstGeom>
                                </pic:spPr>
                              </pic:pic>
                              <pic:pic xmlns:pic="http://schemas.openxmlformats.org/drawingml/2006/picture">
                                <pic:nvPicPr>
                                  <pic:cNvPr id="8" name="Picture 3">
                                    <a:extLst>
                                      <a:ext uri="{FF2B5EF4-FFF2-40B4-BE49-F238E27FC236}">
                                        <a16:creationId xmlns:a16="http://schemas.microsoft.com/office/drawing/2014/main" id="{BBD5A0A8-3FF8-4905-BC7B-5B7A17CC2A71}"/>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644556" y="0"/>
                                    <a:ext cx="1685925" cy="1135380"/>
                                  </a:xfrm>
                                  <a:prstGeom prst="rect">
                                    <a:avLst/>
                                  </a:prstGeom>
                                </pic:spPr>
                              </pic:pic>
                            </wpg:grpSp>
                            <wps:wsp>
                              <wps:cNvPr id="217" name="Text Box 2"/>
                              <wps:cNvSpPr txBox="1">
                                <a:spLocks noChangeArrowheads="1"/>
                              </wps:cNvSpPr>
                              <wps:spPr bwMode="auto">
                                <a:xfrm>
                                  <a:off x="4429125" y="0"/>
                                  <a:ext cx="675005" cy="278765"/>
                                </a:xfrm>
                                <a:prstGeom prst="rect">
                                  <a:avLst/>
                                </a:prstGeom>
                                <a:solidFill>
                                  <a:srgbClr val="FFFFFF"/>
                                </a:solidFill>
                                <a:ln w="9525">
                                  <a:solidFill>
                                    <a:srgbClr val="000000"/>
                                  </a:solidFill>
                                  <a:miter lim="800000"/>
                                  <a:headEnd/>
                                  <a:tailEnd/>
                                </a:ln>
                              </wps:spPr>
                              <wps:txbx>
                                <w:txbxContent>
                                  <w:p w14:paraId="0EC68B5F" w14:textId="77777777" w:rsidR="00FB0929" w:rsidRPr="00B5384C" w:rsidRDefault="00FB0929" w:rsidP="00FB0929">
                                    <w:pPr>
                                      <w:rPr>
                                        <w:b/>
                                      </w:rPr>
                                    </w:pPr>
                                    <w:r w:rsidRPr="00B5384C">
                                      <w:rPr>
                                        <w:b/>
                                      </w:rPr>
                                      <w:t>Model 1</w:t>
                                    </w:r>
                                  </w:p>
                                </w:txbxContent>
                              </wps:txbx>
                              <wps:bodyPr rot="0" vert="horz" wrap="square" lIns="91440" tIns="45720" rIns="91440" bIns="45720" anchor="t" anchorCtr="0">
                                <a:noAutofit/>
                              </wps:bodyPr>
                            </wps:wsp>
                          </wpg:grpSp>
                          <wpg:grpSp>
                            <wpg:cNvPr id="19" name="Group 19"/>
                            <wpg:cNvGrpSpPr/>
                            <wpg:grpSpPr>
                              <a:xfrm>
                                <a:off x="0" y="1352550"/>
                                <a:ext cx="5189855" cy="1214755"/>
                                <a:chOff x="0" y="0"/>
                                <a:chExt cx="5189855" cy="1214755"/>
                              </a:xfrm>
                            </wpg:grpSpPr>
                            <wpg:grpSp>
                              <wpg:cNvPr id="16" name="Group 16"/>
                              <wpg:cNvGrpSpPr/>
                              <wpg:grpSpPr>
                                <a:xfrm>
                                  <a:off x="0" y="19050"/>
                                  <a:ext cx="5189855" cy="1195705"/>
                                  <a:chOff x="0" y="0"/>
                                  <a:chExt cx="5190243" cy="1196330"/>
                                </a:xfrm>
                              </wpg:grpSpPr>
                              <pic:pic xmlns:pic="http://schemas.openxmlformats.org/drawingml/2006/picture">
                                <pic:nvPicPr>
                                  <pic:cNvPr id="13" name="Picture 5">
                                    <a:extLst>
                                      <a:ext uri="{FF2B5EF4-FFF2-40B4-BE49-F238E27FC236}">
                                        <a16:creationId xmlns:a16="http://schemas.microsoft.com/office/drawing/2014/main" id="{D4453FB4-4F90-47DB-AB65-EC6A21193CB1}"/>
                                      </a:ext>
                                    </a:extLst>
                                  </pic:cNvPr>
                                  <pic:cNvPicPr>
                                    <a:picLocks noChangeAspect="1"/>
                                  </pic:cNvPicPr>
                                </pic:nvPicPr>
                                <pic:blipFill>
                                  <a:blip r:embed="rId35"/>
                                  <a:stretch>
                                    <a:fillRect/>
                                  </a:stretch>
                                </pic:blipFill>
                                <pic:spPr>
                                  <a:xfrm>
                                    <a:off x="0" y="27295"/>
                                    <a:ext cx="1696085" cy="1139190"/>
                                  </a:xfrm>
                                  <a:prstGeom prst="rect">
                                    <a:avLst/>
                                  </a:prstGeom>
                                </pic:spPr>
                              </pic:pic>
                              <pic:pic xmlns:pic="http://schemas.openxmlformats.org/drawingml/2006/picture">
                                <pic:nvPicPr>
                                  <pic:cNvPr id="14" name="Picture 7">
                                    <a:extLst>
                                      <a:ext uri="{FF2B5EF4-FFF2-40B4-BE49-F238E27FC236}">
                                        <a16:creationId xmlns:a16="http://schemas.microsoft.com/office/drawing/2014/main" id="{A8EBDF1D-EB24-4A84-9850-34E3A6031D60}"/>
                                      </a:ext>
                                    </a:extLst>
                                  </pic:cNvPr>
                                  <pic:cNvPicPr>
                                    <a:picLocks noChangeAspect="1"/>
                                  </pic:cNvPicPr>
                                </pic:nvPicPr>
                                <pic:blipFill>
                                  <a:blip r:embed="rId36"/>
                                  <a:stretch>
                                    <a:fillRect/>
                                  </a:stretch>
                                </pic:blipFill>
                                <pic:spPr>
                                  <a:xfrm>
                                    <a:off x="1726441" y="27295"/>
                                    <a:ext cx="1756410" cy="1169035"/>
                                  </a:xfrm>
                                  <a:prstGeom prst="rect">
                                    <a:avLst/>
                                  </a:prstGeom>
                                </pic:spPr>
                              </pic:pic>
                              <pic:pic xmlns:pic="http://schemas.openxmlformats.org/drawingml/2006/picture">
                                <pic:nvPicPr>
                                  <pic:cNvPr id="15" name="Picture 8">
                                    <a:extLst>
                                      <a:ext uri="{FF2B5EF4-FFF2-40B4-BE49-F238E27FC236}">
                                        <a16:creationId xmlns:a16="http://schemas.microsoft.com/office/drawing/2014/main" id="{3451B228-FF5A-4801-9C81-5B418D6CD336}"/>
                                      </a:ext>
                                    </a:extLst>
                                  </pic:cNvPr>
                                  <pic:cNvPicPr>
                                    <a:picLocks noChangeAspect="1"/>
                                  </pic:cNvPicPr>
                                </pic:nvPicPr>
                                <pic:blipFill>
                                  <a:blip r:embed="rId37"/>
                                  <a:stretch>
                                    <a:fillRect/>
                                  </a:stretch>
                                </pic:blipFill>
                                <pic:spPr>
                                  <a:xfrm>
                                    <a:off x="3452883" y="0"/>
                                    <a:ext cx="1737360" cy="1159510"/>
                                  </a:xfrm>
                                  <a:prstGeom prst="rect">
                                    <a:avLst/>
                                  </a:prstGeom>
                                </pic:spPr>
                              </pic:pic>
                            </wpg:grpSp>
                            <wps:wsp>
                              <wps:cNvPr id="17" name="Text Box 2"/>
                              <wps:cNvSpPr txBox="1">
                                <a:spLocks noChangeArrowheads="1"/>
                              </wps:cNvSpPr>
                              <wps:spPr bwMode="auto">
                                <a:xfrm>
                                  <a:off x="4429125" y="0"/>
                                  <a:ext cx="675005" cy="278765"/>
                                </a:xfrm>
                                <a:prstGeom prst="rect">
                                  <a:avLst/>
                                </a:prstGeom>
                                <a:solidFill>
                                  <a:srgbClr val="FFFFFF"/>
                                </a:solidFill>
                                <a:ln w="9525">
                                  <a:solidFill>
                                    <a:srgbClr val="000000"/>
                                  </a:solidFill>
                                  <a:miter lim="800000"/>
                                  <a:headEnd/>
                                  <a:tailEnd/>
                                </a:ln>
                              </wps:spPr>
                              <wps:txbx>
                                <w:txbxContent>
                                  <w:p w14:paraId="71DD7E92" w14:textId="77777777" w:rsidR="00FB0929" w:rsidRPr="00B5384C" w:rsidRDefault="00FB0929" w:rsidP="00FB0929">
                                    <w:pPr>
                                      <w:rPr>
                                        <w:b/>
                                      </w:rPr>
                                    </w:pPr>
                                    <w:r w:rsidRPr="00B5384C">
                                      <w:rPr>
                                        <w:b/>
                                      </w:rPr>
                                      <w:t xml:space="preserve">Model </w:t>
                                    </w:r>
                                    <w:r>
                                      <w:rPr>
                                        <w:b/>
                                      </w:rPr>
                                      <w:t>2</w:t>
                                    </w:r>
                                  </w:p>
                                </w:txbxContent>
                              </wps:txbx>
                              <wps:bodyPr rot="0" vert="horz" wrap="square" lIns="91440" tIns="45720" rIns="91440" bIns="45720" anchor="t" anchorCtr="0">
                                <a:noAutofit/>
                              </wps:bodyPr>
                            </wps:wsp>
                          </wpg:grpSp>
                        </wpg:grpSp>
                        <wps:wsp>
                          <wps:cNvPr id="24" name="Oval 24"/>
                          <wps:cNvSpPr/>
                          <wps:spPr>
                            <a:xfrm flipV="1">
                              <a:off x="4314825" y="2228850"/>
                              <a:ext cx="16192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flipV="1">
                              <a:off x="4057650" y="857250"/>
                              <a:ext cx="16192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Text Box 2"/>
                        <wps:cNvSpPr txBox="1">
                          <a:spLocks noChangeArrowheads="1"/>
                        </wps:cNvSpPr>
                        <wps:spPr bwMode="auto">
                          <a:xfrm>
                            <a:off x="3086100" y="1219200"/>
                            <a:ext cx="876300" cy="266700"/>
                          </a:xfrm>
                          <a:prstGeom prst="rect">
                            <a:avLst/>
                          </a:prstGeom>
                          <a:noFill/>
                          <a:ln w="9525">
                            <a:noFill/>
                            <a:miter lim="800000"/>
                            <a:headEnd/>
                            <a:tailEnd/>
                          </a:ln>
                        </wps:spPr>
                        <wps:txbx>
                          <w:txbxContent>
                            <w:p w14:paraId="594D96AE" w14:textId="77777777" w:rsidR="00FB0929" w:rsidRPr="007F4738" w:rsidRDefault="00FB0929" w:rsidP="00FB0929">
                              <w:pPr>
                                <w:rPr>
                                  <w:b/>
                                  <w:sz w:val="16"/>
                                  <w:szCs w:val="16"/>
                                </w:rPr>
                              </w:pPr>
                              <w:r w:rsidRPr="007F4738">
                                <w:rPr>
                                  <w:b/>
                                  <w:sz w:val="16"/>
                                  <w:szCs w:val="16"/>
                                </w:rPr>
                                <w:t>Early stopping</w:t>
                              </w:r>
                            </w:p>
                          </w:txbxContent>
                        </wps:txbx>
                        <wps:bodyPr rot="0" vert="horz" wrap="square" lIns="91440" tIns="45720" rIns="91440" bIns="45720" anchor="t" anchorCtr="0">
                          <a:noAutofit/>
                        </wps:bodyPr>
                      </wps:wsp>
                      <wps:wsp>
                        <wps:cNvPr id="30" name="Straight Arrow Connector 30"/>
                        <wps:cNvCnPr/>
                        <wps:spPr>
                          <a:xfrm>
                            <a:off x="3676650" y="1485900"/>
                            <a:ext cx="6381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27" idx="0"/>
                        </wps:cNvCnPr>
                        <wps:spPr>
                          <a:xfrm flipV="1">
                            <a:off x="3524250" y="981076"/>
                            <a:ext cx="533400" cy="2381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2C3F876" id="Group 57" o:spid="_x0000_s1053" style="position:absolute;margin-left:8.25pt;margin-top:17.9pt;width:408.65pt;height:202.15pt;z-index:251679744;mso-height-relative:margin" coordsize="51898,25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">
                <v:group id="Group 26" o:spid="_x0000_s1054" style="position:absolute;width:51898;height:25673" coordsize="51898,2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0" o:spid="_x0000_s1055" style="position:absolute;width:51898;height:25673" coordsize="51898,2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56" style="position:absolute;width:51898;height:11544" coordsize="51898,1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2" o:spid="_x0000_s1057" style="position:absolute;top:190;width:51898;height:11354" coordorigin="-1162" coordsize="5190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4" o:spid="_x0000_s1058" type="#_x0000_t75" style="position:absolute;left:34214;top:184;width:16523;height:1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">
                          <v:imagedata r:id="rId38" o:title=""/>
                        </v:shape>
                        <v:shape id="Picture 1" o:spid="_x0000_s1059" type="#_x0000_t75" style="position:absolute;left:-1162;top:272;width:16471;height:1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">
                          <v:imagedata r:id="rId39" o:title=""/>
                        </v:shape>
                        <v:shape id="Picture 3" o:spid="_x0000_s1060" type="#_x0000_t75" style="position:absolute;left:16445;width:16859;height:1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">
                          <v:imagedata r:id="rId40" o:title=""/>
                        </v:shape>
                      </v:group>
                      <v:shape id="Text Box 2" o:spid="_x0000_s1061" type="#_x0000_t202" style="position:absolute;left:44291;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EC68B5F" w14:textId="77777777" w:rsidR="00FB0929" w:rsidRPr="00B5384C" w:rsidRDefault="00FB0929" w:rsidP="00FB0929">
                              <w:pPr>
                                <w:rPr>
                                  <w:b/>
                                </w:rPr>
                              </w:pPr>
                              <w:r w:rsidRPr="00B5384C">
                                <w:rPr>
                                  <w:b/>
                                </w:rPr>
                                <w:t>Model 1</w:t>
                              </w:r>
                            </w:p>
                          </w:txbxContent>
                        </v:textbox>
                      </v:shape>
                    </v:group>
                    <v:group id="Group 19" o:spid="_x0000_s1062" style="position:absolute;top:13525;width:51898;height:12148" coordsize="51898,1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6" o:spid="_x0000_s1063" style="position:absolute;top:190;width:51898;height:11957" coordsize="51902,1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5" o:spid="_x0000_s1064" type="#_x0000_t75" style="position:absolute;top:272;width:16960;height:1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">
                          <v:imagedata r:id="rId41" o:title=""/>
                        </v:shape>
                        <v:shape id="Picture 7" o:spid="_x0000_s1065" type="#_x0000_t75" style="position:absolute;left:17264;top:272;width:17564;height:1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">
                          <v:imagedata r:id="rId42" o:title=""/>
                        </v:shape>
                        <v:shape id="Picture 8" o:spid="_x0000_s1066" type="#_x0000_t75" style="position:absolute;left:34528;width:17374;height:1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">
                          <v:imagedata r:id="rId43" o:title=""/>
                        </v:shape>
                      </v:group>
                      <v:shape id="Text Box 2" o:spid="_x0000_s1067" type="#_x0000_t202" style="position:absolute;left:44291;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71DD7E92" w14:textId="77777777" w:rsidR="00FB0929" w:rsidRPr="00B5384C" w:rsidRDefault="00FB0929" w:rsidP="00FB0929">
                              <w:pPr>
                                <w:rPr>
                                  <w:b/>
                                </w:rPr>
                              </w:pPr>
                              <w:r w:rsidRPr="00B5384C">
                                <w:rPr>
                                  <w:b/>
                                </w:rPr>
                                <w:t xml:space="preserve">Model </w:t>
                              </w:r>
                              <w:r>
                                <w:rPr>
                                  <w:b/>
                                </w:rPr>
                                <w:t>2</w:t>
                              </w:r>
                            </w:p>
                          </w:txbxContent>
                        </v:textbox>
                      </v:shape>
                    </v:group>
                  </v:group>
                  <v:oval id="Oval 24" o:spid="_x0000_s1068" style="position:absolute;left:43148;top:22288;width:1619;height:12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" filled="f" strokecolor="red" strokeweight="1pt">
                    <v:stroke joinstyle="miter"/>
                  </v:oval>
                  <v:oval id="Oval 25" o:spid="_x0000_s1069" style="position:absolute;left:40576;top:8572;width:1619;height:12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" filled="f" strokecolor="red" strokeweight="1pt">
                    <v:stroke joinstyle="miter"/>
                  </v:oval>
                </v:group>
                <v:shape id="Text Box 2" o:spid="_x0000_s1070" type="#_x0000_t202" style="position:absolute;left:30861;top:12192;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594D96AE" w14:textId="77777777" w:rsidR="00FB0929" w:rsidRPr="007F4738" w:rsidRDefault="00FB0929" w:rsidP="00FB0929">
                        <w:pPr>
                          <w:rPr>
                            <w:b/>
                            <w:sz w:val="16"/>
                            <w:szCs w:val="16"/>
                          </w:rPr>
                        </w:pPr>
                        <w:r w:rsidRPr="007F4738">
                          <w:rPr>
                            <w:b/>
                            <w:sz w:val="16"/>
                            <w:szCs w:val="16"/>
                          </w:rPr>
                          <w:t>Early stopping</w:t>
                        </w:r>
                      </w:p>
                    </w:txbxContent>
                  </v:textbox>
                </v:shape>
                <v:shapetype id="_x0000_t32" coordsize="21600,21600" o:spt="32" o:oned="t" path="m,l21600,21600e" filled="f">
                  <v:path arrowok="t" fillok="f" o:connecttype="none"/>
                  <o:lock v:ext="edit" shapetype="t"/>
                </v:shapetype>
                <v:shape id="Straight Arrow Connector 30" o:spid="_x0000_s1071" type="#_x0000_t32" style="position:absolute;left:36766;top:14859;width:6382;height:7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Straight Arrow Connector 59" o:spid="_x0000_s1072" type="#_x0000_t32" style="position:absolute;left:35242;top:9810;width:5334;height:2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group>
            </w:pict>
          </mc:Fallback>
        </mc:AlternateContent>
      </w:r>
    </w:p>
    <w:p w14:paraId="5621A016" w14:textId="63EC759E" w:rsidR="00FB0929" w:rsidRDefault="00FB0929" w:rsidP="00FB0929"/>
    <w:p w14:paraId="2AEED874" w14:textId="27F2B5DB" w:rsidR="00FB0929" w:rsidRDefault="00FB0929" w:rsidP="00FB0929"/>
    <w:p w14:paraId="253752A0" w14:textId="34566C10" w:rsidR="00FB0929" w:rsidRDefault="00FB0929" w:rsidP="00FB0929"/>
    <w:p w14:paraId="28DBAC93" w14:textId="0E7843D8" w:rsidR="00FB0929" w:rsidRDefault="00FB0929" w:rsidP="00FB0929"/>
    <w:p w14:paraId="36CF710A" w14:textId="60744806" w:rsidR="00FB0929" w:rsidRDefault="00FB0929" w:rsidP="00FB0929"/>
    <w:p w14:paraId="67FC0670" w14:textId="4A8FE4FB" w:rsidR="00FB0929" w:rsidRDefault="00FB0929" w:rsidP="00FB0929"/>
    <w:p w14:paraId="0D50596A" w14:textId="77777777" w:rsidR="00FB0929" w:rsidRDefault="00FB0929" w:rsidP="00FB0929"/>
    <w:p w14:paraId="6680A602" w14:textId="4ED8EDB3" w:rsidR="009004B6" w:rsidRDefault="009004B6" w:rsidP="004B3AB3"/>
    <w:p w14:paraId="7323D11A" w14:textId="77777777" w:rsidR="005D1B3E" w:rsidRDefault="005D1B3E" w:rsidP="004B3AB3"/>
    <w:p w14:paraId="2828ED1B" w14:textId="706D9528" w:rsidR="00EE6AB8" w:rsidRDefault="00EE6AB8" w:rsidP="00EE6AB8">
      <w:pPr>
        <w:pStyle w:val="Heading2"/>
      </w:pPr>
      <w:r>
        <w:t>A</w:t>
      </w:r>
      <w:r w:rsidR="008E48F4">
        <w:t>lternative</w:t>
      </w:r>
      <w:r w:rsidR="00643624">
        <w:t xml:space="preserve"> </w:t>
      </w:r>
      <w:r w:rsidR="00AA36A6">
        <w:t>approach</w:t>
      </w:r>
    </w:p>
    <w:p w14:paraId="3EA16BBC" w14:textId="5ACFB187" w:rsidR="00927113" w:rsidRDefault="00CA6849" w:rsidP="00927113">
      <w:r>
        <w:t xml:space="preserve">If </w:t>
      </w:r>
      <w:r w:rsidR="005D5FF0">
        <w:t xml:space="preserve">the test and validation data </w:t>
      </w:r>
      <w:r w:rsidR="00B074CB">
        <w:t>are</w:t>
      </w:r>
      <w:r w:rsidR="005D5FF0">
        <w:t xml:space="preserve"> split after the data augmentation</w:t>
      </w:r>
      <w:r w:rsidR="00915BB7">
        <w:t xml:space="preserve"> step</w:t>
      </w:r>
      <w:r w:rsidR="00B074CB">
        <w:t xml:space="preserve"> (</w:t>
      </w:r>
      <w:r w:rsidR="00AD0B41">
        <w:t>cfr Methods</w:t>
      </w:r>
      <w:r w:rsidR="00B074CB">
        <w:t>), th</w:t>
      </w:r>
      <w:r w:rsidR="007526AA">
        <w:t>ere exists a correlation</w:t>
      </w:r>
      <w:r w:rsidR="00234BA6">
        <w:t xml:space="preserve"> between test and training data.  (the same sequence can occur in</w:t>
      </w:r>
      <w:r w:rsidR="003E7EBA">
        <w:t xml:space="preserve"> both test and train, although shifted in position).  </w:t>
      </w:r>
      <w:r w:rsidR="004A2047">
        <w:t>Even though the performance</w:t>
      </w:r>
      <w:r w:rsidR="00E85E62">
        <w:t xml:space="preserve"> metrics are </w:t>
      </w:r>
      <w:r w:rsidR="00B344CE">
        <w:t>not reliable in this case (</w:t>
      </w:r>
      <w:r w:rsidR="00E85E62">
        <w:t>too optimistic</w:t>
      </w:r>
      <w:r w:rsidR="00B344CE">
        <w:t>)</w:t>
      </w:r>
      <w:r w:rsidR="00E85E62">
        <w:t>, it is interesting to see that the motifs</w:t>
      </w:r>
      <w:r w:rsidR="00B17EBA">
        <w:t xml:space="preserve"> obtained</w:t>
      </w:r>
      <w:r w:rsidR="00E85E62">
        <w:t xml:space="preserve"> from both models</w:t>
      </w:r>
      <w:r w:rsidR="004A2047">
        <w:t xml:space="preserve"> </w:t>
      </w:r>
      <w:r w:rsidR="00B344CE">
        <w:t xml:space="preserve">are actually a bit </w:t>
      </w:r>
      <w:r w:rsidR="00355D8E">
        <w:t xml:space="preserve">clearer </w:t>
      </w:r>
      <w:r w:rsidR="00B344CE">
        <w:t>then in the original set-up</w:t>
      </w:r>
      <w:r w:rsidR="00355D8E">
        <w:t xml:space="preserve"> (using [</w:t>
      </w:r>
      <w:r w:rsidR="00F6671C">
        <w:t>3</w:t>
      </w:r>
      <w:r w:rsidR="00355D8E">
        <w:t>] as a reference).</w:t>
      </w:r>
    </w:p>
    <w:p w14:paraId="6B94F575" w14:textId="0DC03541" w:rsidR="00005016" w:rsidRDefault="00005016" w:rsidP="00927113">
      <w:r>
        <w:rPr>
          <w:noProof/>
        </w:rPr>
        <mc:AlternateContent>
          <mc:Choice Requires="wpg">
            <w:drawing>
              <wp:anchor distT="0" distB="0" distL="114300" distR="114300" simplePos="0" relativeHeight="251704320" behindDoc="1" locked="0" layoutInCell="1" allowOverlap="1" wp14:anchorId="46EC7220" wp14:editId="0AC52C9F">
                <wp:simplePos x="0" y="0"/>
                <wp:positionH relativeFrom="column">
                  <wp:posOffset>466725</wp:posOffset>
                </wp:positionH>
                <wp:positionV relativeFrom="paragraph">
                  <wp:posOffset>64770</wp:posOffset>
                </wp:positionV>
                <wp:extent cx="4972050" cy="2171700"/>
                <wp:effectExtent l="0" t="0" r="0" b="0"/>
                <wp:wrapTight wrapText="bothSides">
                  <wp:wrapPolygon edited="0">
                    <wp:start x="0" y="0"/>
                    <wp:lineTo x="0" y="21411"/>
                    <wp:lineTo x="11007" y="21411"/>
                    <wp:lineTo x="21517" y="21221"/>
                    <wp:lineTo x="21517" y="0"/>
                    <wp:lineTo x="11007" y="0"/>
                    <wp:lineTo x="0" y="0"/>
                  </wp:wrapPolygon>
                </wp:wrapTight>
                <wp:docPr id="200" name="Group 5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972050" cy="2171700"/>
                          <a:chOff x="0" y="0"/>
                          <a:chExt cx="7972305" cy="3247443"/>
                        </a:xfrm>
                      </wpg:grpSpPr>
                      <pic:pic xmlns:pic="http://schemas.openxmlformats.org/drawingml/2006/picture">
                        <pic:nvPicPr>
                          <pic:cNvPr id="201" name="Picture 201">
                            <a:extLst/>
                          </pic:cNvPr>
                          <pic:cNvPicPr>
                            <a:picLocks noChangeAspect="1"/>
                          </pic:cNvPicPr>
                        </pic:nvPicPr>
                        <pic:blipFill>
                          <a:blip r:embed="rId44"/>
                          <a:stretch>
                            <a:fillRect/>
                          </a:stretch>
                        </pic:blipFill>
                        <pic:spPr>
                          <a:xfrm>
                            <a:off x="0" y="0"/>
                            <a:ext cx="4024439" cy="3247443"/>
                          </a:xfrm>
                          <a:prstGeom prst="rect">
                            <a:avLst/>
                          </a:prstGeom>
                        </pic:spPr>
                      </pic:pic>
                      <pic:pic xmlns:pic="http://schemas.openxmlformats.org/drawingml/2006/picture">
                        <pic:nvPicPr>
                          <pic:cNvPr id="202" name="Picture 202">
                            <a:extLst/>
                          </pic:cNvPr>
                          <pic:cNvPicPr>
                            <a:picLocks noChangeAspect="1"/>
                          </pic:cNvPicPr>
                        </pic:nvPicPr>
                        <pic:blipFill>
                          <a:blip r:embed="rId45"/>
                          <a:stretch>
                            <a:fillRect/>
                          </a:stretch>
                        </pic:blipFill>
                        <pic:spPr>
                          <a:xfrm>
                            <a:off x="3943350" y="28575"/>
                            <a:ext cx="4028955" cy="31623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46A4EC" id="Group 50" o:spid="_x0000_s1026" style="position:absolute;margin-left:36.75pt;margin-top:5.1pt;width:391.5pt;height:171pt;z-index:-251612160;mso-width-relative:margin;mso-height-relative:margin" coordsize="79723,32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">
                <v:shape id="Picture 201" o:spid="_x0000_s1027" type="#_x0000_t75" style="position:absolute;width:40244;height:32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">
                  <v:imagedata r:id="rId46" o:title=""/>
                </v:shape>
                <v:shape id="Picture 202" o:spid="_x0000_s1028" type="#_x0000_t75" style="position:absolute;left:39433;top:285;width:40290;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">
                  <v:imagedata r:id="rId47" o:title=""/>
                </v:shape>
                <w10:wrap type="tight"/>
              </v:group>
            </w:pict>
          </mc:Fallback>
        </mc:AlternateContent>
      </w:r>
    </w:p>
    <w:p w14:paraId="753A03B7" w14:textId="4BB8DCF5" w:rsidR="008C22E9" w:rsidRDefault="008C22E9" w:rsidP="00927113"/>
    <w:p w14:paraId="3F448D25" w14:textId="59EC1AA4" w:rsidR="008C22E9" w:rsidRDefault="008C22E9" w:rsidP="00927113"/>
    <w:p w14:paraId="27A48259" w14:textId="030C196C" w:rsidR="008C22E9" w:rsidRDefault="008C22E9" w:rsidP="00927113"/>
    <w:p w14:paraId="65825231" w14:textId="3C12C407" w:rsidR="008C22E9" w:rsidRDefault="008C22E9" w:rsidP="00927113"/>
    <w:p w14:paraId="0E5D520A" w14:textId="7C2D3265" w:rsidR="008C22E9" w:rsidRDefault="008C22E9" w:rsidP="00927113"/>
    <w:p w14:paraId="6589AD9E" w14:textId="2014BD10" w:rsidR="008C22E9" w:rsidRDefault="008C22E9" w:rsidP="00927113"/>
    <w:p w14:paraId="57DA2BEE" w14:textId="5E7CBF15" w:rsidR="008C22E9" w:rsidRDefault="008C22E9" w:rsidP="00927113"/>
    <w:p w14:paraId="5F1F8722" w14:textId="72341F91" w:rsidR="00733CF4" w:rsidRDefault="00733CF4" w:rsidP="00927113"/>
    <w:p w14:paraId="4C2A38DE" w14:textId="5C071433" w:rsidR="00733CF4" w:rsidRDefault="004B3AB3" w:rsidP="00927113">
      <w:r>
        <w:rPr>
          <w:noProof/>
        </w:rPr>
        <w:lastRenderedPageBreak/>
        <mc:AlternateContent>
          <mc:Choice Requires="wpg">
            <w:drawing>
              <wp:anchor distT="0" distB="0" distL="114300" distR="114300" simplePos="0" relativeHeight="251702272" behindDoc="0" locked="0" layoutInCell="1" allowOverlap="1" wp14:anchorId="7C73BB2E" wp14:editId="4867FFF6">
                <wp:simplePos x="0" y="0"/>
                <wp:positionH relativeFrom="column">
                  <wp:posOffset>-300355</wp:posOffset>
                </wp:positionH>
                <wp:positionV relativeFrom="paragraph">
                  <wp:posOffset>-636269</wp:posOffset>
                </wp:positionV>
                <wp:extent cx="6631332" cy="3281487"/>
                <wp:effectExtent l="0" t="0" r="0" b="0"/>
                <wp:wrapNone/>
                <wp:docPr id="199" name="Group 199"/>
                <wp:cNvGraphicFramePr/>
                <a:graphic xmlns:a="http://schemas.openxmlformats.org/drawingml/2006/main">
                  <a:graphicData uri="http://schemas.microsoft.com/office/word/2010/wordprocessingGroup">
                    <wpg:wgp>
                      <wpg:cNvGrpSpPr/>
                      <wpg:grpSpPr>
                        <a:xfrm>
                          <a:off x="0" y="0"/>
                          <a:ext cx="6631332" cy="3281487"/>
                          <a:chOff x="0" y="0"/>
                          <a:chExt cx="6631332" cy="3281487"/>
                        </a:xfrm>
                      </wpg:grpSpPr>
                      <wpg:grpSp>
                        <wpg:cNvPr id="197" name="Group 197"/>
                        <wpg:cNvGrpSpPr/>
                        <wpg:grpSpPr>
                          <a:xfrm>
                            <a:off x="0" y="7951"/>
                            <a:ext cx="3124835" cy="3156116"/>
                            <a:chOff x="0" y="0"/>
                            <a:chExt cx="3124835" cy="3156116"/>
                          </a:xfrm>
                        </wpg:grpSpPr>
                        <wpg:grpSp>
                          <wpg:cNvPr id="193" name="Group 193"/>
                          <wpg:cNvGrpSpPr/>
                          <wpg:grpSpPr>
                            <a:xfrm>
                              <a:off x="0" y="278296"/>
                              <a:ext cx="3124835" cy="2877820"/>
                              <a:chOff x="0" y="0"/>
                              <a:chExt cx="2716309" cy="2427108"/>
                            </a:xfrm>
                          </wpg:grpSpPr>
                          <pic:pic xmlns:pic="http://schemas.openxmlformats.org/drawingml/2006/picture">
                            <pic:nvPicPr>
                              <pic:cNvPr id="62" name="Picture 32">
                                <a:extLst>
                                  <a:ext uri="{FF2B5EF4-FFF2-40B4-BE49-F238E27FC236}">
                                    <a16:creationId xmlns:a16="http://schemas.microsoft.com/office/drawing/2014/main" id="{47989E47-A074-4B44-A149-06C25CAD8473}"/>
                                  </a:ext>
                                </a:extLst>
                              </pic:cNvPr>
                              <pic:cNvPicPr>
                                <a:picLocks noChangeAspect="1"/>
                              </pic:cNvPicPr>
                            </pic:nvPicPr>
                            <pic:blipFill>
                              <a:blip r:embed="rId48"/>
                              <a:stretch>
                                <a:fillRect/>
                              </a:stretch>
                            </pic:blipFill>
                            <pic:spPr>
                              <a:xfrm>
                                <a:off x="55659" y="0"/>
                                <a:ext cx="2605405" cy="810895"/>
                              </a:xfrm>
                              <a:prstGeom prst="rect">
                                <a:avLst/>
                              </a:prstGeom>
                            </pic:spPr>
                          </pic:pic>
                          <pic:pic xmlns:pic="http://schemas.openxmlformats.org/drawingml/2006/picture">
                            <pic:nvPicPr>
                              <pic:cNvPr id="63" name="Picture 33">
                                <a:extLst>
                                  <a:ext uri="{FF2B5EF4-FFF2-40B4-BE49-F238E27FC236}">
                                    <a16:creationId xmlns:a16="http://schemas.microsoft.com/office/drawing/2014/main" id="{C8239995-1072-45FB-BEAE-45B712FBDD7B}"/>
                                  </a:ext>
                                </a:extLst>
                              </pic:cNvPr>
                              <pic:cNvPicPr>
                                <a:picLocks noChangeAspect="1"/>
                              </pic:cNvPicPr>
                            </pic:nvPicPr>
                            <pic:blipFill>
                              <a:blip r:embed="rId49"/>
                              <a:stretch>
                                <a:fillRect/>
                              </a:stretch>
                            </pic:blipFill>
                            <pic:spPr>
                              <a:xfrm>
                                <a:off x="0" y="811033"/>
                                <a:ext cx="2605405" cy="783590"/>
                              </a:xfrm>
                              <a:prstGeom prst="rect">
                                <a:avLst/>
                              </a:prstGeom>
                            </pic:spPr>
                          </pic:pic>
                          <pic:pic xmlns:pic="http://schemas.openxmlformats.org/drawingml/2006/picture">
                            <pic:nvPicPr>
                              <pic:cNvPr id="192" name="Picture 35">
                                <a:extLst>
                                  <a:ext uri="{FF2B5EF4-FFF2-40B4-BE49-F238E27FC236}">
                                    <a16:creationId xmlns:a16="http://schemas.microsoft.com/office/drawing/2014/main" id="{25718D2B-06E9-4A35-BBB1-F0AAA6151E59}"/>
                                  </a:ext>
                                </a:extLst>
                              </pic:cNvPr>
                              <pic:cNvPicPr>
                                <a:picLocks noChangeAspect="1"/>
                              </pic:cNvPicPr>
                            </pic:nvPicPr>
                            <pic:blipFill>
                              <a:blip r:embed="rId50"/>
                              <a:stretch>
                                <a:fillRect/>
                              </a:stretch>
                            </pic:blipFill>
                            <pic:spPr>
                              <a:xfrm>
                                <a:off x="55659" y="1594623"/>
                                <a:ext cx="2660650" cy="832485"/>
                              </a:xfrm>
                              <a:prstGeom prst="rect">
                                <a:avLst/>
                              </a:prstGeom>
                            </pic:spPr>
                          </pic:pic>
                        </wpg:grpSp>
                        <wps:wsp>
                          <wps:cNvPr id="195" name="Text Box 2"/>
                          <wps:cNvSpPr txBox="1">
                            <a:spLocks noChangeArrowheads="1"/>
                          </wps:cNvSpPr>
                          <wps:spPr bwMode="auto">
                            <a:xfrm>
                              <a:off x="1630017" y="0"/>
                              <a:ext cx="675005" cy="278765"/>
                            </a:xfrm>
                            <a:prstGeom prst="rect">
                              <a:avLst/>
                            </a:prstGeom>
                            <a:solidFill>
                              <a:srgbClr val="FFFFFF"/>
                            </a:solidFill>
                            <a:ln w="9525">
                              <a:solidFill>
                                <a:srgbClr val="000000"/>
                              </a:solidFill>
                              <a:miter lim="800000"/>
                              <a:headEnd/>
                              <a:tailEnd/>
                            </a:ln>
                          </wps:spPr>
                          <wps:txbx>
                            <w:txbxContent>
                              <w:p w14:paraId="5C95DDD1" w14:textId="77777777" w:rsidR="00733CF4" w:rsidRPr="00B5384C" w:rsidRDefault="00733CF4" w:rsidP="00733CF4">
                                <w:pPr>
                                  <w:rPr>
                                    <w:b/>
                                  </w:rPr>
                                </w:pPr>
                                <w:r w:rsidRPr="00B5384C">
                                  <w:rPr>
                                    <w:b/>
                                  </w:rPr>
                                  <w:t>Model 1</w:t>
                                </w:r>
                              </w:p>
                            </w:txbxContent>
                          </wps:txbx>
                          <wps:bodyPr rot="0" vert="horz" wrap="square" lIns="91440" tIns="45720" rIns="91440" bIns="45720" anchor="t" anchorCtr="0">
                            <a:noAutofit/>
                          </wps:bodyPr>
                        </wps:wsp>
                      </wpg:grpSp>
                      <wpg:grpSp>
                        <wpg:cNvPr id="198" name="Group 198"/>
                        <wpg:cNvGrpSpPr/>
                        <wpg:grpSpPr>
                          <a:xfrm>
                            <a:off x="3124862" y="0"/>
                            <a:ext cx="3506470" cy="3281487"/>
                            <a:chOff x="0" y="0"/>
                            <a:chExt cx="3506470" cy="3281487"/>
                          </a:xfrm>
                        </wpg:grpSpPr>
                        <wpg:grpSp>
                          <wpg:cNvPr id="194" name="Group 194"/>
                          <wpg:cNvGrpSpPr/>
                          <wpg:grpSpPr>
                            <a:xfrm>
                              <a:off x="0" y="254442"/>
                              <a:ext cx="3506470" cy="3027045"/>
                              <a:chOff x="0" y="0"/>
                              <a:chExt cx="3506525" cy="3027183"/>
                            </a:xfrm>
                          </wpg:grpSpPr>
                          <pic:pic xmlns:pic="http://schemas.openxmlformats.org/drawingml/2006/picture">
                            <pic:nvPicPr>
                              <pic:cNvPr id="52" name="Picture 51">
                                <a:extLst>
                                  <a:ext uri="{FF2B5EF4-FFF2-40B4-BE49-F238E27FC236}">
                                    <a16:creationId xmlns:a16="http://schemas.microsoft.com/office/drawing/2014/main" id="{2CD81F87-5C54-4B31-A96F-8FED52A68F04}"/>
                                  </a:ext>
                                </a:extLst>
                              </pic:cNvPr>
                              <pic:cNvPicPr>
                                <a:picLocks noChangeAspect="1"/>
                              </pic:cNvPicPr>
                            </pic:nvPicPr>
                            <pic:blipFill>
                              <a:blip r:embed="rId51"/>
                              <a:stretch>
                                <a:fillRect/>
                              </a:stretch>
                            </pic:blipFill>
                            <pic:spPr>
                              <a:xfrm>
                                <a:off x="31805" y="0"/>
                                <a:ext cx="3378835" cy="930275"/>
                              </a:xfrm>
                              <a:prstGeom prst="rect">
                                <a:avLst/>
                              </a:prstGeom>
                            </pic:spPr>
                          </pic:pic>
                          <pic:pic xmlns:pic="http://schemas.openxmlformats.org/drawingml/2006/picture">
                            <pic:nvPicPr>
                              <pic:cNvPr id="53" name="Picture 52">
                                <a:extLst>
                                  <a:ext uri="{FF2B5EF4-FFF2-40B4-BE49-F238E27FC236}">
                                    <a16:creationId xmlns:a16="http://schemas.microsoft.com/office/drawing/2014/main" id="{B7B126EC-5C0B-4AE2-ADA7-B10EFA575D8B}"/>
                                  </a:ext>
                                </a:extLst>
                              </pic:cNvPr>
                              <pic:cNvPicPr>
                                <a:picLocks noChangeAspect="1"/>
                              </pic:cNvPicPr>
                            </pic:nvPicPr>
                            <pic:blipFill>
                              <a:blip r:embed="rId52"/>
                              <a:stretch>
                                <a:fillRect/>
                              </a:stretch>
                            </pic:blipFill>
                            <pic:spPr>
                              <a:xfrm>
                                <a:off x="0" y="1041621"/>
                                <a:ext cx="3378835" cy="906145"/>
                              </a:xfrm>
                              <a:prstGeom prst="rect">
                                <a:avLst/>
                              </a:prstGeom>
                            </pic:spPr>
                          </pic:pic>
                          <pic:pic xmlns:pic="http://schemas.openxmlformats.org/drawingml/2006/picture">
                            <pic:nvPicPr>
                              <pic:cNvPr id="55" name="Picture 54">
                                <a:extLst>
                                  <a:ext uri="{FF2B5EF4-FFF2-40B4-BE49-F238E27FC236}">
                                    <a16:creationId xmlns:a16="http://schemas.microsoft.com/office/drawing/2014/main" id="{07B414F7-E3E7-4A1E-91A3-F0323F208F71}"/>
                                  </a:ext>
                                </a:extLst>
                              </pic:cNvPr>
                              <pic:cNvPicPr>
                                <a:picLocks noChangeAspect="1"/>
                              </pic:cNvPicPr>
                            </pic:nvPicPr>
                            <pic:blipFill>
                              <a:blip r:embed="rId53"/>
                              <a:stretch>
                                <a:fillRect/>
                              </a:stretch>
                            </pic:blipFill>
                            <pic:spPr>
                              <a:xfrm>
                                <a:off x="31805" y="2091193"/>
                                <a:ext cx="3474720" cy="935990"/>
                              </a:xfrm>
                              <a:prstGeom prst="rect">
                                <a:avLst/>
                              </a:prstGeom>
                            </pic:spPr>
                          </pic:pic>
                        </wpg:grpSp>
                        <wps:wsp>
                          <wps:cNvPr id="196" name="Text Box 2"/>
                          <wps:cNvSpPr txBox="1">
                            <a:spLocks noChangeArrowheads="1"/>
                          </wps:cNvSpPr>
                          <wps:spPr bwMode="auto">
                            <a:xfrm>
                              <a:off x="2003729" y="0"/>
                              <a:ext cx="675005" cy="278765"/>
                            </a:xfrm>
                            <a:prstGeom prst="rect">
                              <a:avLst/>
                            </a:prstGeom>
                            <a:solidFill>
                              <a:srgbClr val="FFFFFF"/>
                            </a:solidFill>
                            <a:ln w="9525">
                              <a:solidFill>
                                <a:srgbClr val="000000"/>
                              </a:solidFill>
                              <a:miter lim="800000"/>
                              <a:headEnd/>
                              <a:tailEnd/>
                            </a:ln>
                          </wps:spPr>
                          <wps:txbx>
                            <w:txbxContent>
                              <w:p w14:paraId="61172038" w14:textId="0F866E44" w:rsidR="00733CF4" w:rsidRPr="00B5384C" w:rsidRDefault="00733CF4" w:rsidP="00733CF4">
                                <w:pPr>
                                  <w:rPr>
                                    <w:b/>
                                  </w:rPr>
                                </w:pPr>
                                <w:r w:rsidRPr="00B5384C">
                                  <w:rPr>
                                    <w:b/>
                                  </w:rPr>
                                  <w:t xml:space="preserve">Model </w:t>
                                </w:r>
                                <w:r>
                                  <w:rPr>
                                    <w:b/>
                                  </w:rPr>
                                  <w:t>2</w:t>
                                </w:r>
                              </w:p>
                            </w:txbxContent>
                          </wps:txbx>
                          <wps:bodyPr rot="0" vert="horz" wrap="square" lIns="91440" tIns="45720" rIns="91440" bIns="45720" anchor="t" anchorCtr="0">
                            <a:noAutofit/>
                          </wps:bodyPr>
                        </wps:wsp>
                      </wpg:grpSp>
                    </wpg:wgp>
                  </a:graphicData>
                </a:graphic>
              </wp:anchor>
            </w:drawing>
          </mc:Choice>
          <mc:Fallback>
            <w:pict>
              <v:group w14:anchorId="7C73BB2E" id="Group 199" o:spid="_x0000_s1073" style="position:absolute;margin-left:-23.65pt;margin-top:-50.1pt;width:522.15pt;height:258.4pt;z-index:251702272" coordsize="66313,32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">
                <v:group id="Group 197" o:spid="_x0000_s1074" style="position:absolute;top:79;width:31248;height:31561" coordsize="31248,3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3" o:spid="_x0000_s1075" style="position:absolute;top:2782;width:31248;height:28779" coordsize="27163,2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Picture 32" o:spid="_x0000_s1076" type="#_x0000_t75" style="position:absolute;left:556;width:26054;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">
                      <v:imagedata r:id="rId54" o:title=""/>
                    </v:shape>
                    <v:shape id="Picture 33" o:spid="_x0000_s1077" type="#_x0000_t75" style="position:absolute;top:8110;width:26054;height:7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">
                      <v:imagedata r:id="rId55" o:title=""/>
                    </v:shape>
                    <v:shape id="Picture 35" o:spid="_x0000_s1078" type="#_x0000_t75" style="position:absolute;left:556;top:15946;width:26607;height:8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">
                      <v:imagedata r:id="rId56" o:title=""/>
                    </v:shape>
                  </v:group>
                  <v:shape id="Text Box 2" o:spid="_x0000_s1079" type="#_x0000_t202" style="position:absolute;left:16300;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5C95DDD1" w14:textId="77777777" w:rsidR="00733CF4" w:rsidRPr="00B5384C" w:rsidRDefault="00733CF4" w:rsidP="00733CF4">
                          <w:pPr>
                            <w:rPr>
                              <w:b/>
                            </w:rPr>
                          </w:pPr>
                          <w:r w:rsidRPr="00B5384C">
                            <w:rPr>
                              <w:b/>
                            </w:rPr>
                            <w:t>Model 1</w:t>
                          </w:r>
                        </w:p>
                      </w:txbxContent>
                    </v:textbox>
                  </v:shape>
                </v:group>
                <v:group id="Group 198" o:spid="_x0000_s1080" style="position:absolute;left:31248;width:35065;height:32814" coordsize="35064,3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194" o:spid="_x0000_s1081" style="position:absolute;top:2544;width:35064;height:30270" coordsize="35065,3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Picture 51" o:spid="_x0000_s1082" type="#_x0000_t75" style="position:absolute;left:318;width:33788;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">
                      <v:imagedata r:id="rId57" o:title=""/>
                    </v:shape>
                    <v:shape id="Picture 52" o:spid="_x0000_s1083" type="#_x0000_t75" style="position:absolute;top:10416;width:33788;height: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">
                      <v:imagedata r:id="rId58" o:title=""/>
                    </v:shape>
                    <v:shape id="Picture 54" o:spid="_x0000_s1084" type="#_x0000_t75" style="position:absolute;left:318;top:20911;width:34747;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">
                      <v:imagedata r:id="rId59" o:title=""/>
                    </v:shape>
                  </v:group>
                  <v:shape id="Text Box 2" o:spid="_x0000_s1085" type="#_x0000_t202" style="position:absolute;left:20037;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61172038" w14:textId="0F866E44" w:rsidR="00733CF4" w:rsidRPr="00B5384C" w:rsidRDefault="00733CF4" w:rsidP="00733CF4">
                          <w:pPr>
                            <w:rPr>
                              <w:b/>
                            </w:rPr>
                          </w:pPr>
                          <w:r w:rsidRPr="00B5384C">
                            <w:rPr>
                              <w:b/>
                            </w:rPr>
                            <w:t xml:space="preserve">Model </w:t>
                          </w:r>
                          <w:r>
                            <w:rPr>
                              <w:b/>
                            </w:rPr>
                            <w:t>2</w:t>
                          </w:r>
                        </w:p>
                      </w:txbxContent>
                    </v:textbox>
                  </v:shape>
                </v:group>
              </v:group>
            </w:pict>
          </mc:Fallback>
        </mc:AlternateContent>
      </w:r>
      <w:r>
        <w:rPr>
          <w:b/>
        </w:rPr>
        <w:t>²x</w:t>
      </w:r>
    </w:p>
    <w:p w14:paraId="12347DB5" w14:textId="6F9FBB8F" w:rsidR="00733CF4" w:rsidRDefault="00733CF4" w:rsidP="00927113"/>
    <w:p w14:paraId="32FF16D8" w14:textId="5D730A90" w:rsidR="00733CF4" w:rsidRDefault="00733CF4" w:rsidP="00927113"/>
    <w:p w14:paraId="7781E733" w14:textId="7B5C0DF7" w:rsidR="00733CF4" w:rsidRDefault="00733CF4" w:rsidP="00927113"/>
    <w:p w14:paraId="1711101D" w14:textId="56779238" w:rsidR="00733CF4" w:rsidRDefault="00733CF4" w:rsidP="00927113"/>
    <w:p w14:paraId="212763A1" w14:textId="41DAEA44" w:rsidR="00733CF4" w:rsidRDefault="00733CF4" w:rsidP="00927113"/>
    <w:p w14:paraId="09FB2793" w14:textId="19A90E3D" w:rsidR="008C22E9" w:rsidRDefault="008C22E9" w:rsidP="00927113"/>
    <w:p w14:paraId="043A5380" w14:textId="5C872C61" w:rsidR="006C07DA" w:rsidRPr="00E809C8" w:rsidRDefault="009004B6" w:rsidP="00E809C8">
      <w:r w:rsidRPr="009004B6">
        <w:rPr>
          <w:noProof/>
        </w:rPr>
        <w:drawing>
          <wp:anchor distT="0" distB="0" distL="114300" distR="114300" simplePos="0" relativeHeight="251732992" behindDoc="0" locked="0" layoutInCell="1" allowOverlap="1" wp14:anchorId="06011616" wp14:editId="3EA338F4">
            <wp:simplePos x="0" y="0"/>
            <wp:positionH relativeFrom="column">
              <wp:align>right</wp:align>
            </wp:positionH>
            <wp:positionV relativeFrom="paragraph">
              <wp:posOffset>41714420</wp:posOffset>
            </wp:positionV>
            <wp:extent cx="2326005" cy="1866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53389" cy="1888574"/>
                    </a:xfrm>
                    <a:prstGeom prst="rect">
                      <a:avLst/>
                    </a:prstGeom>
                  </pic:spPr>
                </pic:pic>
              </a:graphicData>
            </a:graphic>
            <wp14:sizeRelH relativeFrom="margin">
              <wp14:pctWidth>0</wp14:pctWidth>
            </wp14:sizeRelH>
            <wp14:sizeRelV relativeFrom="margin">
              <wp14:pctHeight>0</wp14:pctHeight>
            </wp14:sizeRelV>
          </wp:anchor>
        </w:drawing>
      </w:r>
    </w:p>
    <w:sectPr w:rsidR="006C07DA" w:rsidRPr="00E809C8" w:rsidSect="00855982">
      <w:footerReference w:type="default" r:id="rId6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503F1" w14:textId="77777777" w:rsidR="005D137E" w:rsidRDefault="005D137E" w:rsidP="00855982">
      <w:pPr>
        <w:spacing w:after="0" w:line="240" w:lineRule="auto"/>
      </w:pPr>
      <w:r>
        <w:separator/>
      </w:r>
    </w:p>
  </w:endnote>
  <w:endnote w:type="continuationSeparator" w:id="0">
    <w:p w14:paraId="4DE1129D" w14:textId="77777777" w:rsidR="005D137E" w:rsidRDefault="005D137E"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JbrnpyAdvTTe45e47d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6EC38B61"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FD559" w14:textId="77777777" w:rsidR="005D137E" w:rsidRDefault="005D137E" w:rsidP="00855982">
      <w:pPr>
        <w:spacing w:after="0" w:line="240" w:lineRule="auto"/>
      </w:pPr>
      <w:r>
        <w:separator/>
      </w:r>
    </w:p>
  </w:footnote>
  <w:footnote w:type="continuationSeparator" w:id="0">
    <w:p w14:paraId="6D2B286E" w14:textId="77777777" w:rsidR="005D137E" w:rsidRDefault="005D137E"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D7B2960"/>
    <w:multiLevelType w:val="hybridMultilevel"/>
    <w:tmpl w:val="85629FDE"/>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97"/>
    <w:rsid w:val="000036D3"/>
    <w:rsid w:val="00005016"/>
    <w:rsid w:val="00010B64"/>
    <w:rsid w:val="00011BE6"/>
    <w:rsid w:val="0001451B"/>
    <w:rsid w:val="0002030E"/>
    <w:rsid w:val="00023194"/>
    <w:rsid w:val="000235F0"/>
    <w:rsid w:val="000264DB"/>
    <w:rsid w:val="0002679D"/>
    <w:rsid w:val="00026E12"/>
    <w:rsid w:val="0003111D"/>
    <w:rsid w:val="00052669"/>
    <w:rsid w:val="00053ED3"/>
    <w:rsid w:val="00060D64"/>
    <w:rsid w:val="000664A5"/>
    <w:rsid w:val="00070300"/>
    <w:rsid w:val="0007157B"/>
    <w:rsid w:val="000749AA"/>
    <w:rsid w:val="000858CD"/>
    <w:rsid w:val="00092E16"/>
    <w:rsid w:val="00094515"/>
    <w:rsid w:val="000A0785"/>
    <w:rsid w:val="000A2FFF"/>
    <w:rsid w:val="000B2FBE"/>
    <w:rsid w:val="000B3DCF"/>
    <w:rsid w:val="000B5E00"/>
    <w:rsid w:val="000C34A1"/>
    <w:rsid w:val="000D63C3"/>
    <w:rsid w:val="000E4C15"/>
    <w:rsid w:val="000F6B7E"/>
    <w:rsid w:val="001005DD"/>
    <w:rsid w:val="00113281"/>
    <w:rsid w:val="00115711"/>
    <w:rsid w:val="00115F11"/>
    <w:rsid w:val="00116CD3"/>
    <w:rsid w:val="001171AB"/>
    <w:rsid w:val="00123DC4"/>
    <w:rsid w:val="00140749"/>
    <w:rsid w:val="00142611"/>
    <w:rsid w:val="00143DB1"/>
    <w:rsid w:val="0016086F"/>
    <w:rsid w:val="00164B4A"/>
    <w:rsid w:val="0016630B"/>
    <w:rsid w:val="00166577"/>
    <w:rsid w:val="001720B1"/>
    <w:rsid w:val="00173488"/>
    <w:rsid w:val="00187EDA"/>
    <w:rsid w:val="001B4939"/>
    <w:rsid w:val="001C4B05"/>
    <w:rsid w:val="001D20CC"/>
    <w:rsid w:val="001D4362"/>
    <w:rsid w:val="001E572C"/>
    <w:rsid w:val="001E5BCF"/>
    <w:rsid w:val="001F46EF"/>
    <w:rsid w:val="00210531"/>
    <w:rsid w:val="0021682F"/>
    <w:rsid w:val="00224E8E"/>
    <w:rsid w:val="002253AA"/>
    <w:rsid w:val="00231E60"/>
    <w:rsid w:val="00234BA6"/>
    <w:rsid w:val="002419C4"/>
    <w:rsid w:val="00261150"/>
    <w:rsid w:val="00275925"/>
    <w:rsid w:val="002800A9"/>
    <w:rsid w:val="00285F0E"/>
    <w:rsid w:val="00293900"/>
    <w:rsid w:val="002B2DF0"/>
    <w:rsid w:val="002B513C"/>
    <w:rsid w:val="002C28F5"/>
    <w:rsid w:val="002C7321"/>
    <w:rsid w:val="002D2B1B"/>
    <w:rsid w:val="00317580"/>
    <w:rsid w:val="003232CC"/>
    <w:rsid w:val="0032376B"/>
    <w:rsid w:val="00344374"/>
    <w:rsid w:val="00355D8E"/>
    <w:rsid w:val="0036122E"/>
    <w:rsid w:val="00392132"/>
    <w:rsid w:val="00394E73"/>
    <w:rsid w:val="0039597F"/>
    <w:rsid w:val="003A26A6"/>
    <w:rsid w:val="003A492E"/>
    <w:rsid w:val="003A7A5E"/>
    <w:rsid w:val="003C6C4B"/>
    <w:rsid w:val="003C6E7B"/>
    <w:rsid w:val="003D1E5A"/>
    <w:rsid w:val="003E62C6"/>
    <w:rsid w:val="003E677B"/>
    <w:rsid w:val="003E7EBA"/>
    <w:rsid w:val="003F0CB3"/>
    <w:rsid w:val="00406150"/>
    <w:rsid w:val="00414CDB"/>
    <w:rsid w:val="00417BF8"/>
    <w:rsid w:val="00425BAB"/>
    <w:rsid w:val="004328C8"/>
    <w:rsid w:val="00441125"/>
    <w:rsid w:val="00444C1F"/>
    <w:rsid w:val="00465F60"/>
    <w:rsid w:val="00467AFB"/>
    <w:rsid w:val="00475C2A"/>
    <w:rsid w:val="00476999"/>
    <w:rsid w:val="0048033D"/>
    <w:rsid w:val="00483665"/>
    <w:rsid w:val="00490232"/>
    <w:rsid w:val="004A2047"/>
    <w:rsid w:val="004A3B51"/>
    <w:rsid w:val="004B3383"/>
    <w:rsid w:val="004B3AB3"/>
    <w:rsid w:val="004B78E6"/>
    <w:rsid w:val="004C15DB"/>
    <w:rsid w:val="004C32AA"/>
    <w:rsid w:val="004C64D1"/>
    <w:rsid w:val="004E464C"/>
    <w:rsid w:val="00501974"/>
    <w:rsid w:val="005030A8"/>
    <w:rsid w:val="00517C9C"/>
    <w:rsid w:val="00522CDF"/>
    <w:rsid w:val="005300E3"/>
    <w:rsid w:val="005305AF"/>
    <w:rsid w:val="00545B46"/>
    <w:rsid w:val="00547591"/>
    <w:rsid w:val="00550DD4"/>
    <w:rsid w:val="005601C0"/>
    <w:rsid w:val="00561237"/>
    <w:rsid w:val="00561B36"/>
    <w:rsid w:val="005718E0"/>
    <w:rsid w:val="00571BFC"/>
    <w:rsid w:val="00580E51"/>
    <w:rsid w:val="00592951"/>
    <w:rsid w:val="0059315B"/>
    <w:rsid w:val="005B1D58"/>
    <w:rsid w:val="005C0138"/>
    <w:rsid w:val="005C0992"/>
    <w:rsid w:val="005D137E"/>
    <w:rsid w:val="005D1B3E"/>
    <w:rsid w:val="005D5FF0"/>
    <w:rsid w:val="005D6233"/>
    <w:rsid w:val="005E35AF"/>
    <w:rsid w:val="005E69F8"/>
    <w:rsid w:val="005F192F"/>
    <w:rsid w:val="005F691C"/>
    <w:rsid w:val="006039EE"/>
    <w:rsid w:val="00621ABC"/>
    <w:rsid w:val="0064091A"/>
    <w:rsid w:val="00643158"/>
    <w:rsid w:val="00643624"/>
    <w:rsid w:val="006536FB"/>
    <w:rsid w:val="006654AC"/>
    <w:rsid w:val="00671708"/>
    <w:rsid w:val="00684F7F"/>
    <w:rsid w:val="006A1828"/>
    <w:rsid w:val="006A7750"/>
    <w:rsid w:val="006B5AEE"/>
    <w:rsid w:val="006C07DA"/>
    <w:rsid w:val="006C2E0A"/>
    <w:rsid w:val="006D67FD"/>
    <w:rsid w:val="006F502D"/>
    <w:rsid w:val="006F5924"/>
    <w:rsid w:val="007013BB"/>
    <w:rsid w:val="00704F75"/>
    <w:rsid w:val="0070704C"/>
    <w:rsid w:val="00712A5F"/>
    <w:rsid w:val="00715ABA"/>
    <w:rsid w:val="00717149"/>
    <w:rsid w:val="00721218"/>
    <w:rsid w:val="00724B12"/>
    <w:rsid w:val="00733CF4"/>
    <w:rsid w:val="007355C0"/>
    <w:rsid w:val="00740A66"/>
    <w:rsid w:val="00743279"/>
    <w:rsid w:val="007526AA"/>
    <w:rsid w:val="00754B13"/>
    <w:rsid w:val="007563DC"/>
    <w:rsid w:val="00756673"/>
    <w:rsid w:val="00756A2F"/>
    <w:rsid w:val="007602FE"/>
    <w:rsid w:val="00761C34"/>
    <w:rsid w:val="00771F82"/>
    <w:rsid w:val="007726D1"/>
    <w:rsid w:val="007833A7"/>
    <w:rsid w:val="0079376F"/>
    <w:rsid w:val="007A6CDE"/>
    <w:rsid w:val="007B484E"/>
    <w:rsid w:val="007C18E6"/>
    <w:rsid w:val="007E143A"/>
    <w:rsid w:val="007F4738"/>
    <w:rsid w:val="007F7F11"/>
    <w:rsid w:val="00807D28"/>
    <w:rsid w:val="00821105"/>
    <w:rsid w:val="0083069F"/>
    <w:rsid w:val="00835DF9"/>
    <w:rsid w:val="00855982"/>
    <w:rsid w:val="0085743A"/>
    <w:rsid w:val="00867D75"/>
    <w:rsid w:val="0087275D"/>
    <w:rsid w:val="0087372C"/>
    <w:rsid w:val="008764D0"/>
    <w:rsid w:val="00882CD2"/>
    <w:rsid w:val="00887509"/>
    <w:rsid w:val="00887A3F"/>
    <w:rsid w:val="008A28D6"/>
    <w:rsid w:val="008B26E3"/>
    <w:rsid w:val="008C22E9"/>
    <w:rsid w:val="008D0B05"/>
    <w:rsid w:val="008D55A0"/>
    <w:rsid w:val="008E3981"/>
    <w:rsid w:val="008E48F4"/>
    <w:rsid w:val="008E50A3"/>
    <w:rsid w:val="008E6BE0"/>
    <w:rsid w:val="008F120E"/>
    <w:rsid w:val="008F7A7C"/>
    <w:rsid w:val="009004B6"/>
    <w:rsid w:val="00904FAD"/>
    <w:rsid w:val="00910F6D"/>
    <w:rsid w:val="00915BB7"/>
    <w:rsid w:val="009207C9"/>
    <w:rsid w:val="00920CD9"/>
    <w:rsid w:val="00927113"/>
    <w:rsid w:val="00940670"/>
    <w:rsid w:val="00950140"/>
    <w:rsid w:val="00957987"/>
    <w:rsid w:val="00963551"/>
    <w:rsid w:val="00970105"/>
    <w:rsid w:val="00982D84"/>
    <w:rsid w:val="00984D96"/>
    <w:rsid w:val="009972AD"/>
    <w:rsid w:val="009A24D2"/>
    <w:rsid w:val="009A3E51"/>
    <w:rsid w:val="009B1DBB"/>
    <w:rsid w:val="009B4ACA"/>
    <w:rsid w:val="009D3E6F"/>
    <w:rsid w:val="009E0E3C"/>
    <w:rsid w:val="009F4703"/>
    <w:rsid w:val="009F5168"/>
    <w:rsid w:val="009F7891"/>
    <w:rsid w:val="00A0240A"/>
    <w:rsid w:val="00A10484"/>
    <w:rsid w:val="00A13AF6"/>
    <w:rsid w:val="00A167BA"/>
    <w:rsid w:val="00A23DEA"/>
    <w:rsid w:val="00A437F1"/>
    <w:rsid w:val="00A50E07"/>
    <w:rsid w:val="00A54291"/>
    <w:rsid w:val="00A74CC7"/>
    <w:rsid w:val="00A75725"/>
    <w:rsid w:val="00A84510"/>
    <w:rsid w:val="00A96C12"/>
    <w:rsid w:val="00AA1220"/>
    <w:rsid w:val="00AA36A6"/>
    <w:rsid w:val="00AA7628"/>
    <w:rsid w:val="00AB1C24"/>
    <w:rsid w:val="00AB534F"/>
    <w:rsid w:val="00AB5640"/>
    <w:rsid w:val="00AD0B41"/>
    <w:rsid w:val="00AF0C2A"/>
    <w:rsid w:val="00AF0CA2"/>
    <w:rsid w:val="00AF24A5"/>
    <w:rsid w:val="00B04A54"/>
    <w:rsid w:val="00B074CB"/>
    <w:rsid w:val="00B1329A"/>
    <w:rsid w:val="00B17EBA"/>
    <w:rsid w:val="00B21ADA"/>
    <w:rsid w:val="00B344CE"/>
    <w:rsid w:val="00B37CCC"/>
    <w:rsid w:val="00B425E6"/>
    <w:rsid w:val="00B445E9"/>
    <w:rsid w:val="00B5384C"/>
    <w:rsid w:val="00B576F4"/>
    <w:rsid w:val="00B6340A"/>
    <w:rsid w:val="00B63EB0"/>
    <w:rsid w:val="00B75600"/>
    <w:rsid w:val="00B83023"/>
    <w:rsid w:val="00B844D5"/>
    <w:rsid w:val="00B87BEC"/>
    <w:rsid w:val="00BB056A"/>
    <w:rsid w:val="00BB0EB6"/>
    <w:rsid w:val="00BB3FD8"/>
    <w:rsid w:val="00BB755B"/>
    <w:rsid w:val="00BB7EC0"/>
    <w:rsid w:val="00BD024B"/>
    <w:rsid w:val="00BD1F73"/>
    <w:rsid w:val="00BD41EE"/>
    <w:rsid w:val="00BD7320"/>
    <w:rsid w:val="00BE004B"/>
    <w:rsid w:val="00BE2029"/>
    <w:rsid w:val="00BF0650"/>
    <w:rsid w:val="00BF540F"/>
    <w:rsid w:val="00BF74F5"/>
    <w:rsid w:val="00BF76B5"/>
    <w:rsid w:val="00C038A7"/>
    <w:rsid w:val="00C247B5"/>
    <w:rsid w:val="00C36AFB"/>
    <w:rsid w:val="00C37C63"/>
    <w:rsid w:val="00C512BE"/>
    <w:rsid w:val="00C557EB"/>
    <w:rsid w:val="00C9535B"/>
    <w:rsid w:val="00CA0006"/>
    <w:rsid w:val="00CA1AE6"/>
    <w:rsid w:val="00CA5EA3"/>
    <w:rsid w:val="00CA6849"/>
    <w:rsid w:val="00CB0C82"/>
    <w:rsid w:val="00CB3622"/>
    <w:rsid w:val="00CB385B"/>
    <w:rsid w:val="00CB70A7"/>
    <w:rsid w:val="00CD0971"/>
    <w:rsid w:val="00D01B9F"/>
    <w:rsid w:val="00D02F9D"/>
    <w:rsid w:val="00D06F98"/>
    <w:rsid w:val="00D07A25"/>
    <w:rsid w:val="00D07A40"/>
    <w:rsid w:val="00D13C52"/>
    <w:rsid w:val="00D2636B"/>
    <w:rsid w:val="00D266D7"/>
    <w:rsid w:val="00D3693D"/>
    <w:rsid w:val="00D4277B"/>
    <w:rsid w:val="00D512C8"/>
    <w:rsid w:val="00D55AC9"/>
    <w:rsid w:val="00D73D3C"/>
    <w:rsid w:val="00D805C6"/>
    <w:rsid w:val="00D87DC5"/>
    <w:rsid w:val="00D900D9"/>
    <w:rsid w:val="00DA239F"/>
    <w:rsid w:val="00DD2837"/>
    <w:rsid w:val="00DD3CC0"/>
    <w:rsid w:val="00DD5099"/>
    <w:rsid w:val="00DE263B"/>
    <w:rsid w:val="00DF01BA"/>
    <w:rsid w:val="00DF571D"/>
    <w:rsid w:val="00DF79AA"/>
    <w:rsid w:val="00E0204F"/>
    <w:rsid w:val="00E43BDC"/>
    <w:rsid w:val="00E442CB"/>
    <w:rsid w:val="00E61A8C"/>
    <w:rsid w:val="00E73399"/>
    <w:rsid w:val="00E809C8"/>
    <w:rsid w:val="00E828CA"/>
    <w:rsid w:val="00E85E62"/>
    <w:rsid w:val="00E8791B"/>
    <w:rsid w:val="00E97697"/>
    <w:rsid w:val="00EA09F5"/>
    <w:rsid w:val="00EB4EB9"/>
    <w:rsid w:val="00EB6B8A"/>
    <w:rsid w:val="00EC4239"/>
    <w:rsid w:val="00ED4E00"/>
    <w:rsid w:val="00ED4F43"/>
    <w:rsid w:val="00EE6AB8"/>
    <w:rsid w:val="00EF50AB"/>
    <w:rsid w:val="00F0050B"/>
    <w:rsid w:val="00F040DC"/>
    <w:rsid w:val="00F046A7"/>
    <w:rsid w:val="00F061A9"/>
    <w:rsid w:val="00F15B23"/>
    <w:rsid w:val="00F21B47"/>
    <w:rsid w:val="00F34D21"/>
    <w:rsid w:val="00F42580"/>
    <w:rsid w:val="00F532FC"/>
    <w:rsid w:val="00F6671C"/>
    <w:rsid w:val="00F71AC7"/>
    <w:rsid w:val="00F740DD"/>
    <w:rsid w:val="00F827DD"/>
    <w:rsid w:val="00FA0577"/>
    <w:rsid w:val="00FA20C0"/>
    <w:rsid w:val="00FB0929"/>
    <w:rsid w:val="00FB4BA6"/>
    <w:rsid w:val="00FD262C"/>
    <w:rsid w:val="00FF63E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73503"/>
  <w15:chartTrackingRefBased/>
  <w15:docId w15:val="{5501245A-F5B6-48B8-8AF0-100D8A7CE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table" w:styleId="TableGrid">
    <w:name w:val="Table Grid"/>
    <w:basedOn w:val="TableNormal"/>
    <w:uiPriority w:val="39"/>
    <w:rsid w:val="00717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17BF8"/>
    <w:rPr>
      <w:rFonts w:ascii="JbrnpyAdvTTe45e47d2" w:hAnsi="JbrnpyAdvTTe45e47d2" w:hint="default"/>
      <w:b w:val="0"/>
      <w:bCs w:val="0"/>
      <w:i w:val="0"/>
      <w:iCs w:val="0"/>
      <w:color w:val="131413"/>
      <w:sz w:val="48"/>
      <w:szCs w:val="48"/>
    </w:rPr>
  </w:style>
  <w:style w:type="character" w:customStyle="1" w:styleId="fontstyle11">
    <w:name w:val="fontstyle11"/>
    <w:basedOn w:val="DefaultParagraphFont"/>
    <w:rsid w:val="004C15DB"/>
    <w:rPr>
      <w:rFonts w:ascii="JbrnpyAdvTTe45e47d2" w:hAnsi="JbrnpyAdvTTe45e47d2" w:hint="default"/>
      <w:b w:val="0"/>
      <w:bCs w:val="0"/>
      <w:i w:val="0"/>
      <w:iCs w:val="0"/>
      <w:color w:val="131413"/>
      <w:sz w:val="16"/>
      <w:szCs w:val="16"/>
    </w:rPr>
  </w:style>
  <w:style w:type="paragraph" w:styleId="ListParagraph">
    <w:name w:val="List Paragraph"/>
    <w:basedOn w:val="Normal"/>
    <w:uiPriority w:val="34"/>
    <w:unhideWhenUsed/>
    <w:qFormat/>
    <w:rsid w:val="003A7A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mth\AppData\Roaming\Microsoft\Templates\Report%20design%20(blank)(2).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(blank)(2).dotx</Template>
  <TotalTime>1151</TotalTime>
  <Pages>1</Pages>
  <Words>797</Words>
  <Characters>4545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cp:lastModifiedBy>
  <cp:revision>357</cp:revision>
  <dcterms:created xsi:type="dcterms:W3CDTF">2018-12-08T18:56:00Z</dcterms:created>
  <dcterms:modified xsi:type="dcterms:W3CDTF">2018-12-15T15:54:00Z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